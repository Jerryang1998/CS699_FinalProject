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258409C9"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133CFB5E"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75AADEE5" wp14:editId="3735F0A7">
                      <wp:extent cx="5819775" cy="804125"/>
                      <wp:effectExtent l="0" t="0" r="0" b="0"/>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DA79B1" w14:textId="6DA7C2EA" w:rsidR="000F1DCE" w:rsidRPr="00CB4A4D" w:rsidRDefault="00397C13" w:rsidP="000F1DCE">
                                  <w:pPr>
                                    <w:pStyle w:val="Title"/>
                                    <w:rPr>
                                      <w:b w:val="0"/>
                                      <w:color w:val="FFFFFF" w:themeColor="background1"/>
                                    </w:rPr>
                                  </w:pPr>
                                  <w:r>
                                    <w:rPr>
                                      <w:b w:val="0"/>
                                      <w:color w:val="FFFFFF" w:themeColor="background1"/>
                                    </w:rPr>
                                    <w:t>CS 699 Project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5AADEE5"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ydOewIAAFYFAAAOAAAAZHJzL2Uyb0RvYy54bWysVE1v2zAMvQ/YfxB0X50EydoGdYqsRYcB&#10;RVssHXpWZCkxJokapcTOfv0o2U67bpcOu9gSv0Q+PvLisrWG7RWGGlzJxycjzpSTUNVuU/Jvjzcf&#10;zjgLUbhKGHCq5AcV+OXi/buLxs/VBLZgKoWMgrgwb3zJtzH6eVEEuVVWhBPwypFSA1oR6YqbokLR&#10;UHRrislo9LFoACuPIFUIJL3ulHyR42utZLzXOqjITMkpt5i/mL/r9C0WF2K+QeG3tezTEP+QhRW1&#10;o0ePoa5FFGyH9R+hbC0RAuh4IsEWoHUtVa6BqhmPXlWz2gqvci0ETvBHmML/Cyvv9g/I6op6N+HM&#10;CUs9elRtZJ+gZSQifBof5mS28mQYW5KT7SAPJExltxpt+lNBjPSE9OGIboomSTg7G5+fns44k6Q7&#10;G03Hk1kKUzx7ewzxswLL0qHkSN3LoIr9bYid6WCSHnNwUxuTO2jcbwKKmSRFSr1LMZ/iwahkZ9xX&#10;panonGkSBImb9ZVB1jGDqEsVDPzIwcghGWp68I2+vUvyVpmQb/Q/OuX3wcWjv60dYAYoj4tKBewF&#10;Eb36nhtEievOfoCiAyBhEdt12/d2DdWBWovQDUfw8qYm/G9FiA8CaRoIC5rweE8fbaApOfQnzraA&#10;P/8mT/ZEUtJy1tB0lTz82AlUnJkvjuh7Pp5O0zjmy3R2OqELvtSsX2rczl4B1TWmXeJlPib7aIaj&#10;RrBPtAiW6VVSCSfp7ZLH4XgVu87SIpFqucxGNIBexFu38jKFTvAmdj22TwJ9T8FI5L2DYQ7F/BUT&#10;O9vk6WC5i6DrTNMEcIdqDzwNbyZ6v2jSdnh5z1bP63DxCwAA//8DAFBLAwQUAAYACAAAACEAaYGL&#10;tdoAAAAFAQAADwAAAGRycy9kb3ducmV2LnhtbEyPQUvDQBCF74L/YRnBm91tscGm2RRRvCq2KvQ2&#10;zU6TYHY2ZLdN/PeOXvTyYHiP974pNpPv1JmG2Aa2MJ8ZUMRVcC3XFt52Tzd3oGJCdtgFJgtfFGFT&#10;Xl4UmLsw8iudt6lWUsIxRwtNSn2udawa8hhnoScW7xgGj0nOodZuwFHKfacXxmTaY8uy0GBPDw1V&#10;n9uTt/D+fNx/3JqX+tEv+zFMRrNfaWuvr6b7NahEU/oLww++oEMpTIdwYhdVZ0EeSb8q3mqeLUEd&#10;JLTIMtBlof/Tl98AAAD//wMAUEsBAi0AFAAGAAgAAAAhALaDOJL+AAAA4QEAABMAAAAAAAAAAAAA&#10;AAAAAAAAAFtDb250ZW50X1R5cGVzXS54bWxQSwECLQAUAAYACAAAACEAOP0h/9YAAACUAQAACwAA&#10;AAAAAAAAAAAAAAAvAQAAX3JlbHMvLnJlbHNQSwECLQAUAAYACAAAACEAA9MnTnsCAABWBQAADgAA&#10;AAAAAAAAAAAAAAAuAgAAZHJzL2Uyb0RvYy54bWxQSwECLQAUAAYACAAAACEAaYGLtdoAAAAFAQAA&#10;DwAAAAAAAAAAAAAAAADVBAAAZHJzL2Rvd25yZXYueG1sUEsFBgAAAAAEAAQA8wAAANwFAAAAAA==&#10;" filled="f" stroked="f">
                      <v:textbox>
                        <w:txbxContent>
                          <w:p w14:paraId="79DA79B1" w14:textId="6DA7C2EA" w:rsidR="000F1DCE" w:rsidRPr="00CB4A4D" w:rsidRDefault="00397C13" w:rsidP="000F1DCE">
                            <w:pPr>
                              <w:pStyle w:val="Title"/>
                              <w:rPr>
                                <w:b w:val="0"/>
                                <w:color w:val="FFFFFF" w:themeColor="background1"/>
                              </w:rPr>
                            </w:pPr>
                            <w:r>
                              <w:rPr>
                                <w:b w:val="0"/>
                                <w:color w:val="FFFFFF" w:themeColor="background1"/>
                              </w:rPr>
                              <w:t>CS 699 Project Report</w:t>
                            </w:r>
                          </w:p>
                        </w:txbxContent>
                      </v:textbox>
                      <w10:anchorlock/>
                    </v:shape>
                  </w:pict>
                </mc:Fallback>
              </mc:AlternateContent>
            </w:r>
          </w:p>
        </w:tc>
      </w:tr>
      <w:tr w:rsidR="000F1DCE" w14:paraId="7D5D9B75"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5578262E"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2B5DFB14" wp14:editId="4F7601E3">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C8196" w14:textId="3A4A6D46" w:rsidR="000F1DCE" w:rsidRPr="00CB4A4D" w:rsidRDefault="000F1DCE" w:rsidP="000F1DCE">
                                  <w:pPr>
                                    <w:pStyle w:val="Subtitle"/>
                                    <w:rPr>
                                      <w:color w:val="FFFFFF" w:themeColor="background1"/>
                                    </w:rPr>
                                  </w:pPr>
                                  <w:r w:rsidRPr="00CB4A4D">
                                    <w:rPr>
                                      <w:color w:val="FFFFFF" w:themeColor="background1"/>
                                    </w:rPr>
                                    <w:t>[</w:t>
                                  </w:r>
                                  <w:r w:rsidR="00397C13" w:rsidRPr="00397C13">
                                    <w:rPr>
                                      <w:color w:val="FFFFFF" w:themeColor="background1"/>
                                    </w:rPr>
                                    <w:t>Telecom users dataset</w:t>
                                  </w:r>
                                  <w:r w:rsidRPr="00CB4A4D">
                                    <w:rPr>
                                      <w:color w:val="FFFFFF" w:themeColor="background1"/>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B5DFB14"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VSJfQIAAF0FAAAOAAAAZHJzL2Uyb0RvYy54bWysVE1PGzEQvVfqf7B8L5uEUELEBqUgqkoI&#10;UKHi7HjtZFWvx7WdZNNf32dvNlDaC1UvXu98eebNmzm/aBvDNsqHmmzJh0cDzpSVVNV2WfJvj9cf&#10;JpyFKGwlDFlV8p0K/GL2/t351k3ViFZkKuUZgtgw3bqSr2J006IIcqUaEY7IKQulJt+IiF+/LCov&#10;tojemGI0GHwstuQr50mqECC96pR8luNrrWS80zqoyEzJkVvMp8/nIp3F7FxMl164VS33aYh/yKIR&#10;tcWjh1BXIgq29vUfoZpaegqk45GkpiCta6lyDahmOHhVzcNKOJVrATjBHWAK/y+svN3ce1ZX6N0x&#10;Z1Y06NGjaiP7RC2DCPhsXZjC7MHBMLaQw7aXBwhT2a32TfqiIAY9kN4d0E3RJIQno8n4ZASVhG58&#10;fHY8OU1himdv50P8rKhh6VJyj+5lUMXmJsTOtDdJj1m6ro3JHTT2NwFiJkmRUu9SzLe4MyrZGftV&#10;aRSdM02CIP1ycWk865gB6iLNnh85GBySocaDb/TduyRvlQn5Rv+DU36fbDz4N7UlnwHK46JSARsB&#10;olffc4OQuO7seyg6ABIWsV20Xdv7Vi6o2qHDnroZCU5e12jDjQjxXngMBSDBoMc7HNrQtuS0v3G2&#10;Iv/zb/JkD65Cy9kWQ1by8GMtvOLMfLFg8dlwPEbYmH/GJ6eJHf6lZvFSY9fNJaG8IVaKk/ma7KPp&#10;r9pT84R9ME+vQiWsxNslj/31MnYNxj6Raj7PRphDJ+KNfXAyhU4oJ5I9tk/Cuz0TIzh8S/04iukr&#10;Qna2ydPSfB1J15mtCecO1T3+mOHM9/2+SUvi5X+2et6Ks18A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DREVSJfQIAAF0FAAAO&#10;AAAAAAAAAAAAAAAAAC4CAABkcnMvZTJvRG9jLnhtbFBLAQItABQABgAIAAAAIQCf4hch2gAAAAQB&#10;AAAPAAAAAAAAAAAAAAAAANcEAABkcnMvZG93bnJldi54bWxQSwUGAAAAAAQABADzAAAA3gUAAAAA&#10;" filled="f" stroked="f">
                      <v:textbox>
                        <w:txbxContent>
                          <w:p w14:paraId="116C8196" w14:textId="3A4A6D46" w:rsidR="000F1DCE" w:rsidRPr="00CB4A4D" w:rsidRDefault="000F1DCE" w:rsidP="000F1DCE">
                            <w:pPr>
                              <w:pStyle w:val="Subtitle"/>
                              <w:rPr>
                                <w:color w:val="FFFFFF" w:themeColor="background1"/>
                              </w:rPr>
                            </w:pPr>
                            <w:r w:rsidRPr="00CB4A4D">
                              <w:rPr>
                                <w:color w:val="FFFFFF" w:themeColor="background1"/>
                              </w:rPr>
                              <w:t>[</w:t>
                            </w:r>
                            <w:r w:rsidR="00397C13" w:rsidRPr="00397C13">
                              <w:rPr>
                                <w:color w:val="FFFFFF" w:themeColor="background1"/>
                              </w:rPr>
                              <w:t xml:space="preserve">Telecom </w:t>
                            </w:r>
                            <w:proofErr w:type="gramStart"/>
                            <w:r w:rsidR="00397C13" w:rsidRPr="00397C13">
                              <w:rPr>
                                <w:color w:val="FFFFFF" w:themeColor="background1"/>
                              </w:rPr>
                              <w:t>users</w:t>
                            </w:r>
                            <w:proofErr w:type="gramEnd"/>
                            <w:r w:rsidR="00397C13" w:rsidRPr="00397C13">
                              <w:rPr>
                                <w:color w:val="FFFFFF" w:themeColor="background1"/>
                              </w:rPr>
                              <w:t xml:space="preserve"> dataset</w:t>
                            </w:r>
                            <w:r w:rsidRPr="00CB4A4D">
                              <w:rPr>
                                <w:color w:val="FFFFFF" w:themeColor="background1"/>
                              </w:rPr>
                              <w:t>]</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2BFB50E6"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B21D52A"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7D333036" wp14:editId="2FCD8426">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525212" w14:textId="719D0473" w:rsidR="00CB4A4D" w:rsidRPr="00CB4A4D" w:rsidRDefault="00397C13" w:rsidP="00CB4A4D">
                                  <w:pPr>
                                    <w:pStyle w:val="Subtitle"/>
                                    <w:rPr>
                                      <w:color w:val="FFFFFF" w:themeColor="background1"/>
                                    </w:rPr>
                                  </w:pPr>
                                  <w:r>
                                    <w:rPr>
                                      <w:color w:val="FFFFFF" w:themeColor="background1"/>
                                    </w:rPr>
                                    <w:t>Summer 2021</w:t>
                                  </w:r>
                                  <w:r w:rsidR="00CB4A4D">
                                    <w:rPr>
                                      <w:color w:val="FFFFFF" w:themeColor="background1"/>
                                    </w:rPr>
                                    <w:t xml:space="preserve"> | By: </w:t>
                                  </w:r>
                                  <w:r>
                                    <w:rPr>
                                      <w:color w:val="FFFFFF" w:themeColor="background1"/>
                                    </w:rPr>
                                    <w:t>Yung-Chieh Yang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333036"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VpzfQIAAF0FAAAOAAAAZHJzL2Uyb0RvYy54bWysVE1PGzEQvVfqf7B8L5uE8BWxQSmIqhIC&#10;VKg4O147WdXrcW0n2fTX8+zNBkp7oerF650vz7x5M+cXbWPYWvlQky358GDAmbKSqtouSv798frT&#10;KWchClsJQ1aVfKsCv5h+/HC+cRM1oiWZSnmGIDZMNq7kyxjdpCiCXKpGhANyykKpyTci4tcvisqL&#10;DaI3phgNBsfFhnzlPEkVAqRXnZJPc3ytlYx3WgcVmSk5cov59Pmcp7OYnovJwgu3rOUuDfEPWTSi&#10;tnh0H+pKRMFWvv4jVFNLT4F0PJDUFKR1LVWuAdUMB2+qeVgKp3ItACe4PUzh/4WVt+t7z+oKvTvm&#10;zIoGPXpUbWSfqWUQAZ+NCxOYPTgYxhZy2PbyAGEqu9W+SV8UxKAH0ts9uimahPBodDo+GkEloRsf&#10;nh2enqQwxYu38yF+UdSwdCm5R/cyqGJ9E2Jn2pukxyxd18bkDhr7mwAxk6RIqXcp5lvcGpXsjP2m&#10;NIrOmSZBkH4xvzSedcwAdZFmz48cDA7JUOPBd/ruXJK3yoR8p//eKb9PNu79m9qSzwDlcVGpgLUA&#10;0asfuUFIXHf2PRQdAAmL2M7b3PZR38o5VVt02FM3I8HJ6xptuBEh3guPoQAkGPR4h0Mb2pScdjfO&#10;luR//U2e7MFVaDnbYMhKHn6uhFecma8WLD4bjscIG/PP+OgkscO/1sxfa+yquSSUN8RKcTJfk300&#10;/VV7ap6wD2bpVaiElXi75LG/XsauwdgnUs1m2Qhz6ES8sQ9OptAJ5USyx/ZJeLdjYgSHb6kfRzF5&#10;Q8jONnlamq0i6TqzNeHcobrDHzOc+b7bN2lJvP7PVi9bcfoMAAD//wMAUEsDBBQABgAIAAAAIQCf&#10;4hch2gAAAAQBAAAPAAAAZHJzL2Rvd25yZXYueG1sTI9BS8NAEIXvgv9hGcGbnTVqaWMmRRSvilUL&#10;vW2z0ySYnQ3ZbRP/vauXehl4vMd73xSryXXqyENovRBczzQolsrbVmqCj/fnqwWoEI1Y03lhgm8O&#10;sCrPzwqTWz/KGx/XsVapREJuCJoY+xwxVA07E2a+Z0ne3g/OxCSHGu1gxlTuOsy0nqMzraSFxvT8&#10;2HD1tT44gs+X/XZzq1/rJ3fXj37SKG6JRJcX08M9qMhTPIXhFz+hQ5mYdv4gNqiOID0S/27yFjdZ&#10;BmpHMF9mgGWB/+HLHwAAAP//AwBQSwECLQAUAAYACAAAACEAtoM4kv4AAADhAQAAEwAAAAAAAAAA&#10;AAAAAAAAAAAAW0NvbnRlbnRfVHlwZXNdLnhtbFBLAQItABQABgAIAAAAIQA4/SH/1gAAAJQBAAAL&#10;AAAAAAAAAAAAAAAAAC8BAABfcmVscy8ucmVsc1BLAQItABQABgAIAAAAIQAVIVpzfQIAAF0FAAAO&#10;AAAAAAAAAAAAAAAAAC4CAABkcnMvZTJvRG9jLnhtbFBLAQItABQABgAIAAAAIQCf4hch2gAAAAQB&#10;AAAPAAAAAAAAAAAAAAAAANcEAABkcnMvZG93bnJldi54bWxQSwUGAAAAAAQABADzAAAA3gUAAAAA&#10;" filled="f" stroked="f">
                      <v:textbox>
                        <w:txbxContent>
                          <w:p w14:paraId="36525212" w14:textId="719D0473" w:rsidR="00CB4A4D" w:rsidRPr="00CB4A4D" w:rsidRDefault="00397C13" w:rsidP="00CB4A4D">
                            <w:pPr>
                              <w:pStyle w:val="Subtitle"/>
                              <w:rPr>
                                <w:color w:val="FFFFFF" w:themeColor="background1"/>
                              </w:rPr>
                            </w:pPr>
                            <w:r>
                              <w:rPr>
                                <w:color w:val="FFFFFF" w:themeColor="background1"/>
                              </w:rPr>
                              <w:t>Summer 2021</w:t>
                            </w:r>
                            <w:r w:rsidR="00CB4A4D">
                              <w:rPr>
                                <w:color w:val="FFFFFF" w:themeColor="background1"/>
                              </w:rPr>
                              <w:t xml:space="preserve"> | By: </w:t>
                            </w:r>
                            <w:r>
                              <w:rPr>
                                <w:color w:val="FFFFFF" w:themeColor="background1"/>
                              </w:rPr>
                              <w:t>Yung-</w:t>
                            </w:r>
                            <w:proofErr w:type="spellStart"/>
                            <w:r>
                              <w:rPr>
                                <w:color w:val="FFFFFF" w:themeColor="background1"/>
                              </w:rPr>
                              <w:t>Chieh</w:t>
                            </w:r>
                            <w:proofErr w:type="spellEnd"/>
                            <w:r>
                              <w:rPr>
                                <w:color w:val="FFFFFF" w:themeColor="background1"/>
                              </w:rPr>
                              <w:t xml:space="preserve"> Yang</w:t>
                            </w:r>
                          </w:p>
                        </w:txbxContent>
                      </v:textbox>
                      <w10:anchorlock/>
                    </v:shape>
                  </w:pict>
                </mc:Fallback>
              </mc:AlternateContent>
            </w:r>
          </w:p>
        </w:tc>
      </w:tr>
    </w:tbl>
    <w:sdt>
      <w:sdtPr>
        <w:rPr>
          <w:b/>
        </w:rPr>
        <w:id w:val="805429490"/>
        <w:docPartObj>
          <w:docPartGallery w:val="Cover Pages"/>
          <w:docPartUnique/>
        </w:docPartObj>
      </w:sdtPr>
      <w:sdtEndPr/>
      <w:sdtContent>
        <w:p w14:paraId="635B5A93" w14:textId="5DB981E0" w:rsidR="00CB4A4D" w:rsidRDefault="00CF5A3F">
          <w:pPr>
            <w:spacing w:after="200"/>
            <w:rPr>
              <w:b/>
              <w:noProof/>
            </w:rPr>
          </w:pPr>
          <w:r>
            <w:rPr>
              <w:b/>
              <w:noProof/>
            </w:rPr>
            <mc:AlternateContent>
              <mc:Choice Requires="wps">
                <w:drawing>
                  <wp:anchor distT="0" distB="0" distL="114300" distR="114300" simplePos="0" relativeHeight="251660288" behindDoc="1" locked="0" layoutInCell="1" allowOverlap="1" wp14:anchorId="5C546CB2" wp14:editId="30B84F7C">
                    <wp:simplePos x="0" y="0"/>
                    <wp:positionH relativeFrom="page">
                      <wp:align>right</wp:align>
                    </wp:positionH>
                    <wp:positionV relativeFrom="paragraph">
                      <wp:posOffset>-1268083</wp:posOffset>
                    </wp:positionV>
                    <wp:extent cx="7746365" cy="1414732"/>
                    <wp:effectExtent l="0" t="0" r="6985" b="0"/>
                    <wp:wrapNone/>
                    <wp:docPr id="10" name="Rectangle 10" descr="rectangle"/>
                    <wp:cNvGraphicFramePr/>
                    <a:graphic xmlns:a="http://schemas.openxmlformats.org/drawingml/2006/main">
                      <a:graphicData uri="http://schemas.microsoft.com/office/word/2010/wordprocessingShape">
                        <wps:wsp>
                          <wps:cNvSpPr/>
                          <wps:spPr>
                            <a:xfrm>
                              <a:off x="0" y="0"/>
                              <a:ext cx="7746365" cy="141473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58CD3" id="Rectangle 10" o:spid="_x0000_s1026" alt="rectangle" style="position:absolute;margin-left:558.75pt;margin-top:-99.85pt;width:609.95pt;height:111.4pt;z-index:-2516561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NrjwIAAJ0FAAAOAAAAZHJzL2Uyb0RvYy54bWysVNtOGzEQfa/Uf7D8XjYbAmkjNigCUVVC&#10;EAEVz8ZrZy3ZHtd2skm/vmPvBQqolarmwfF47mfPzNn53miyEz4osBUtjyaUCMuhVnZT0e8PV58+&#10;UxIiszXTYEVFDyLQ8+XHD2etW4gpNKBr4QkGsWHRuoo2MbpFUQTeCMPCEThhUSnBGxZR9Jui9qzF&#10;6EYX08nktGjB184DFyHg62WnpMscX0rB462UQUSiK4q1xXz6fD6ls1iescXGM9co3pfB/qEKw5TF&#10;pGOoSxYZ2Xr1JpRR3EMAGY84mAKkVFzkHrCbcvKqm/uGOZF7QXCCG2EK/y8sv9mtPVE1fjuExzKD&#10;3+gOUWN2owVJb7UIHAHzw2OCrHVhgZ73bu17KeA19b+X3qR/7IzsM8yHEWaxj4Tj43w+Oz0+PaGE&#10;o66clbP58TRFLZ7dnQ/xqwBD0qVLnuFlu+sQO9PBJGULoFV9pbTOQuKOuNCe7Bh+dca5sLHsE/xm&#10;qW2yt5A8u6DppUjddf3kWzxokey0vRMSocIOprmYTNK3iXINDatFl/9kgr8h+1BabjYHTNYS84+x&#10;yz/F7qrs7ZOryBwfnSd/dx49cmawcXQ2yoJ/L4Ae4ZOd/QBSB01C6QnqAxLJQzdhwfErhZ/umoW4&#10;Zh5HCpmEayLe4iE1tBWF/kZJA/7ne+/JHpmOWkpaHNGKhh9b5gUl+pvFGfhSzmZpprMwO5lPUfAv&#10;NU8vNXZrLgD5UOJCcjxfk33Uw1V6MI+4TVYpK6qY5Zi7ojz6QbiI3erAfcTFapXNcI4di9f23vEU&#10;PKGaqPmwf2Te9fyNSP0bGMaZLV7RuLNNnhZW2whSZY4/49rjjTsgE6ffV2nJvJSz1fNWXf4CAAD/&#10;/wMAUEsDBBQABgAIAAAAIQADNMEI3wAAAAkBAAAPAAAAZHJzL2Rvd25yZXYueG1sTI/NTsMwEITv&#10;SLyDtUjcWudHojRkU1WVekEIiUAP3Nx4iQPxOordNPD0uCe4zWpWM9+Um9n2YqLRd44R0mUCgrhx&#10;uuMW4e11v7gH4YNirXrHhPBNHjbV9VWpCu3O/EJTHVoRQ9gXCsGEMBRS+saQVX7pBuLofbjRqhDP&#10;sZV6VOcYbnuZJcmdtKrj2GDUQDtDzVd9sgiPn6u8NtN2+smf6WDc4el9v/OItzfz9gFEoDn8PcMF&#10;P6JDFZmO7sTaix4hDgkIi3S9XoG4+FmUII4IWZ6CrEr5f0H1CwAA//8DAFBLAQItABQABgAIAAAA&#10;IQC2gziS/gAAAOEBAAATAAAAAAAAAAAAAAAAAAAAAABbQ29udGVudF9UeXBlc10ueG1sUEsBAi0A&#10;FAAGAAgAAAAhADj9If/WAAAAlAEAAAsAAAAAAAAAAAAAAAAALwEAAF9yZWxzLy5yZWxzUEsBAi0A&#10;FAAGAAgAAAAhAHCYo2uPAgAAnQUAAA4AAAAAAAAAAAAAAAAALgIAAGRycy9lMm9Eb2MueG1sUEsB&#10;Ai0AFAAGAAgAAAAhAAM0wQjfAAAACQEAAA8AAAAAAAAAAAAAAAAA6QQAAGRycy9kb3ducmV2Lnht&#10;bFBLBQYAAAAABAAEAPMAAAD1BQAAAAA=&#10;" fillcolor="#008890 [3204]" stroked="f" strokeweight="1pt">
                    <w10:wrap anchorx="page"/>
                  </v:rect>
                </w:pict>
              </mc:Fallback>
            </mc:AlternateContent>
          </w:r>
          <w:r>
            <w:rPr>
              <w:b/>
              <w:noProof/>
            </w:rPr>
            <w:drawing>
              <wp:anchor distT="0" distB="0" distL="114300" distR="114300" simplePos="0" relativeHeight="251658240" behindDoc="1" locked="0" layoutInCell="1" allowOverlap="1" wp14:anchorId="7A537B72" wp14:editId="0212B13F">
                <wp:simplePos x="0" y="0"/>
                <wp:positionH relativeFrom="page">
                  <wp:align>right</wp:align>
                </wp:positionH>
                <wp:positionV relativeFrom="paragraph">
                  <wp:posOffset>144744</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p>
        <w:p w14:paraId="36629DB2" w14:textId="74E8F8F0" w:rsidR="00397C13"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3F5B7E65" wp14:editId="340CB44C">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7C48E0"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V1KrQIAANIFAAAOAAAAZHJzL2Uyb0RvYy54bWysVE1v2zAMvQ/YfxB0X+0YabMFdYqgRYcB&#10;XVu0HXpWZSk2IImapMTJfv0oyXa/hh2GXWyRIh/JJ5KnZ3utyE4434Gp6eyopEQYDk1nNjX98XD5&#10;6TMlPjDTMAVG1PQgPD1bffxw2tulqKAF1QhHEMT4ZW9r2oZgl0XheSs080dghcFLCU6zgKLbFI1j&#10;PaJrVVRleVL04BrrgAvvUXuRL+kq4UspeLiR0otAVE0xt5C+Ln2f4rdYnbLlxjHbdnxIg/1DFpp1&#10;BoNOUBcsMLJ13Tso3XEHHmQ44qALkLLjItWA1czKN9Xct8yKVAuS4+1Ek/9/sPx6d+tI19QUH8ow&#10;jU90h6Qxs1GCoKoRniNdbtRFwnrrl+h3b2/dIHk8xur30un4x7rIPpF8mEgW+0A4KheLxUk1w7fg&#10;eDevFhWKEbV4drfOh68CNImHHDyRy3ZXPmTT0SRG86C65rJTKgmxc8S5cmTH8M3DfpZc1VZ/hybr&#10;FsdlObw8qrE/sroa1ZhJ6r+IkvJ6FUCZGMZADJhziZoikpJpSKdwUCLaKXMnJPKLhVcpkQk5B2Wc&#10;CxNyjr5ljcjqmEpK8V0uCTAiS4w/YQ8Ar2sfsXOWg310FWkwJufyb4ll58kjRQYTJmfdGXB/AlBY&#10;1RA5248kZWoiS0/QHLD7HOSx9JZfdvjiV8yHW+ZwDrFLcLeEG/xIBX1NYThR0oL79Sd9tMfxwFtK&#10;epzrmvqfW+YEJeqbwcH5MpvP4yJIwvx4UaHgXt48vbwxW30O2EYz3GKWp2O0D2o8Sgf6EVfQOkbF&#10;K2Y4xq4pD24UzkPeN7jEuFivkxkOv2XhytxbHsEjq7GjH/aPzNmh7QNOzDWMO4At33R/to2eBtbb&#10;ALJLo/HM68A3Lo7UxMOSi5vppZysnlfx6jcAAAD//wMAUEsDBBQABgAIAAAAIQCat6c64wAAAA4B&#10;AAAPAAAAZHJzL2Rvd25yZXYueG1sTI9BbsIwEEX3lXoHa5C6AzuQkiiNgxBVpQp105TuTWycKPE4&#10;sg2E29esym5G8/T/m3IzmYFclPOdRQ7JggFR2FjZoeZw+PmY50B8ECjFYFFxuCkPm+r5qRSFtFf8&#10;Vpc6aBJD0BeCQxvCWFDqm1YZ4Rd2VBhvJ+uMCHF1mkonrjHcDHTJ2Joa0WFsaMWodq1q+vpsYsmX&#10;e7/le7ttdll/qH/7T633Kecvs2n7BiSoKfzDcNeP6lBFp6M9o/Rk4DBP0uQ1shyydbYCckdYvkqA&#10;HOOUpmwJtCrp4xvVHwAAAP//AwBQSwECLQAUAAYACAAAACEAtoM4kv4AAADhAQAAEwAAAAAAAAAA&#10;AAAAAAAAAAAAW0NvbnRlbnRfVHlwZXNdLnhtbFBLAQItABQABgAIAAAAIQA4/SH/1gAAAJQBAAAL&#10;AAAAAAAAAAAAAAAAAC8BAABfcmVscy8ucmVsc1BLAQItABQABgAIAAAAIQBmZV1KrQIAANIFAAAO&#10;AAAAAAAAAAAAAAAAAC4CAABkcnMvZTJvRG9jLnhtbFBLAQItABQABgAIAAAAIQCat6c64wAAAA4B&#10;AAAPAAAAAAAAAAAAAAAAAAcFAABkcnMvZG93bnJldi54bWxQSwUGAAAAAAQABADzAAAAFwYAAAAA&#10;" fillcolor="#404040 [2429]" stroked="f" strokeweight="1pt"/>
                </w:pict>
              </mc:Fallback>
            </mc:AlternateContent>
          </w:r>
          <w:r w:rsidR="00D73345">
            <w:rPr>
              <w:b/>
            </w:rPr>
            <w:t xml:space="preserve"> </w:t>
          </w:r>
          <w:r w:rsidR="00616989">
            <w:rPr>
              <w:b/>
            </w:rPr>
            <w:br w:type="page"/>
          </w:r>
        </w:p>
      </w:sdtContent>
    </w:sdt>
    <w:p w14:paraId="6BBABB28" w14:textId="35CEA10E" w:rsidR="000F1DCE" w:rsidRDefault="00397C13" w:rsidP="00397C13">
      <w:pPr>
        <w:spacing w:after="200" w:line="240" w:lineRule="auto"/>
        <w:rPr>
          <w:rFonts w:ascii="Franklin Gothic Book" w:hAnsi="Franklin Gothic Book"/>
          <w:b/>
          <w:color w:val="008890" w:themeColor="accent1"/>
          <w:sz w:val="32"/>
          <w:szCs w:val="32"/>
        </w:rPr>
      </w:pPr>
      <w:r w:rsidRPr="00397C13">
        <w:rPr>
          <w:rFonts w:ascii="Franklin Gothic Book" w:hAnsi="Franklin Gothic Book"/>
          <w:b/>
          <w:color w:val="008890" w:themeColor="accent1"/>
          <w:sz w:val="32"/>
          <w:szCs w:val="32"/>
        </w:rPr>
        <w:lastRenderedPageBreak/>
        <w:t>Statement of Data Mining Goal</w:t>
      </w:r>
    </w:p>
    <w:p w14:paraId="530553C0" w14:textId="28F368DE" w:rsidR="00397C13" w:rsidRPr="00D314B4" w:rsidRDefault="00D314B4" w:rsidP="00397C13">
      <w:pPr>
        <w:spacing w:after="200" w:line="240" w:lineRule="auto"/>
        <w:rPr>
          <w:rFonts w:ascii="Franklin Gothic Book" w:hAnsi="Franklin Gothic Book"/>
          <w:bCs/>
          <w:color w:val="auto"/>
          <w:sz w:val="24"/>
          <w:szCs w:val="24"/>
        </w:rPr>
      </w:pPr>
      <w:r w:rsidRPr="00D314B4">
        <w:rPr>
          <w:rFonts w:ascii="Franklin Gothic Book" w:hAnsi="Franklin Gothic Book"/>
          <w:bCs/>
          <w:color w:val="auto"/>
          <w:sz w:val="24"/>
          <w:szCs w:val="24"/>
        </w:rPr>
        <w:t xml:space="preserve">Analyzing </w:t>
      </w:r>
      <w:r>
        <w:rPr>
          <w:rFonts w:ascii="Franklin Gothic Book" w:hAnsi="Franklin Gothic Book"/>
          <w:bCs/>
          <w:color w:val="auto"/>
          <w:sz w:val="24"/>
          <w:szCs w:val="24"/>
        </w:rPr>
        <w:t>which Classification Algorithms and Attributes Selection Methods can predict the best user churn.</w:t>
      </w:r>
    </w:p>
    <w:p w14:paraId="33A09B04" w14:textId="77777777" w:rsidR="00C357EE" w:rsidRDefault="00C357EE" w:rsidP="00397C13">
      <w:pPr>
        <w:spacing w:after="200" w:line="240" w:lineRule="auto"/>
        <w:rPr>
          <w:rFonts w:ascii="Franklin Gothic Book" w:hAnsi="Franklin Gothic Book"/>
          <w:bCs/>
          <w:color w:val="008890" w:themeColor="accent1"/>
          <w:sz w:val="24"/>
          <w:szCs w:val="24"/>
        </w:rPr>
      </w:pPr>
    </w:p>
    <w:p w14:paraId="503843C2" w14:textId="474DE044" w:rsidR="00C357EE" w:rsidRDefault="00C357EE" w:rsidP="00397C13">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t>Detailed Description of the Dataset</w:t>
      </w:r>
    </w:p>
    <w:p w14:paraId="11A15EA2" w14:textId="54B86070" w:rsidR="00C357EE" w:rsidRPr="00C357EE" w:rsidRDefault="00C357EE" w:rsidP="00C357EE">
      <w:pPr>
        <w:rPr>
          <w:rFonts w:ascii="Franklin Gothic Book" w:hAnsi="Franklin Gothic Book"/>
          <w:sz w:val="24"/>
          <w:szCs w:val="24"/>
        </w:rPr>
      </w:pPr>
      <w:r w:rsidRPr="00C357EE">
        <w:rPr>
          <w:rFonts w:ascii="Franklin Gothic Book" w:hAnsi="Franklin Gothic Book"/>
          <w:sz w:val="24"/>
          <w:szCs w:val="24"/>
        </w:rPr>
        <w:t xml:space="preserve">This dataset has </w:t>
      </w:r>
      <w:r w:rsidRPr="0081001E">
        <w:rPr>
          <w:rFonts w:ascii="Franklin Gothic Book" w:hAnsi="Franklin Gothic Book"/>
          <w:b/>
          <w:bCs/>
          <w:sz w:val="24"/>
          <w:szCs w:val="24"/>
        </w:rPr>
        <w:t>22 attributes</w:t>
      </w:r>
      <w:r w:rsidRPr="00C357EE">
        <w:rPr>
          <w:rFonts w:ascii="Franklin Gothic Book" w:hAnsi="Franklin Gothic Book"/>
          <w:sz w:val="24"/>
          <w:szCs w:val="24"/>
        </w:rPr>
        <w:t xml:space="preserve"> and </w:t>
      </w:r>
      <w:r w:rsidRPr="0081001E">
        <w:rPr>
          <w:rFonts w:ascii="Franklin Gothic Book" w:hAnsi="Franklin Gothic Book"/>
          <w:b/>
          <w:bCs/>
          <w:sz w:val="24"/>
          <w:szCs w:val="24"/>
        </w:rPr>
        <w:t>5986 tuples</w:t>
      </w:r>
      <w:r w:rsidRPr="00C357EE">
        <w:rPr>
          <w:rFonts w:ascii="Franklin Gothic Book" w:hAnsi="Franklin Gothic Book"/>
          <w:sz w:val="24"/>
          <w:szCs w:val="24"/>
        </w:rPr>
        <w:t>.</w:t>
      </w:r>
      <w:r w:rsidRPr="00C357EE">
        <w:rPr>
          <w:rFonts w:ascii="Franklin Gothic Book" w:hAnsi="Franklin Gothic Book"/>
          <w:bCs/>
          <w:color w:val="auto"/>
          <w:sz w:val="24"/>
          <w:szCs w:val="24"/>
        </w:rPr>
        <w:t xml:space="preserve"> </w:t>
      </w:r>
    </w:p>
    <w:p w14:paraId="464B801D" w14:textId="1B6330A5" w:rsidR="00C357EE" w:rsidRPr="00C357EE" w:rsidRDefault="00C357EE" w:rsidP="00C357EE">
      <w:pPr>
        <w:pStyle w:val="ListParagraph"/>
        <w:numPr>
          <w:ilvl w:val="0"/>
          <w:numId w:val="16"/>
        </w:numPr>
        <w:rPr>
          <w:rFonts w:ascii="Franklin Gothic Book" w:hAnsi="Franklin Gothic Book" w:cs="Times New Roman"/>
          <w:sz w:val="24"/>
          <w:szCs w:val="24"/>
        </w:rPr>
      </w:pPr>
      <w:r>
        <w:rPr>
          <w:rFonts w:ascii="Franklin Gothic Book" w:hAnsi="Franklin Gothic Book" w:cs="Times New Roman"/>
          <w:sz w:val="24"/>
          <w:szCs w:val="24"/>
        </w:rPr>
        <w:t>ID</w:t>
      </w:r>
      <w:r w:rsidRPr="00C357EE">
        <w:rPr>
          <w:rFonts w:ascii="Franklin Gothic Book" w:hAnsi="Franklin Gothic Book" w:cs="Times New Roman"/>
          <w:sz w:val="24"/>
          <w:szCs w:val="24"/>
        </w:rPr>
        <w:t xml:space="preserve"> - </w:t>
      </w:r>
      <w:r>
        <w:rPr>
          <w:rFonts w:ascii="Franklin Gothic Book" w:hAnsi="Franklin Gothic Book" w:cs="Times New Roman"/>
          <w:sz w:val="24"/>
          <w:szCs w:val="24"/>
        </w:rPr>
        <w:t>ID</w:t>
      </w:r>
      <w:r w:rsidRPr="00C357EE">
        <w:rPr>
          <w:rFonts w:ascii="Franklin Gothic Book" w:hAnsi="Franklin Gothic Book" w:cs="Times New Roman"/>
          <w:sz w:val="24"/>
          <w:szCs w:val="24"/>
        </w:rPr>
        <w:t xml:space="preserve"> of the tuple</w:t>
      </w:r>
    </w:p>
    <w:p w14:paraId="597EAB41"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customerID – customer id</w:t>
      </w:r>
    </w:p>
    <w:p w14:paraId="6B7CCAD5"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gender – client gender (male/female)</w:t>
      </w:r>
    </w:p>
    <w:p w14:paraId="2D7E2EA3"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SeniorCitizen – is the client retired (Yes, No)</w:t>
      </w:r>
    </w:p>
    <w:p w14:paraId="5CCFF45C"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Partner - is the client married (Yes, No)</w:t>
      </w:r>
    </w:p>
    <w:p w14:paraId="30DE62C3"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Dependents – is the client has dependents (Yes, No)</w:t>
      </w:r>
    </w:p>
    <w:p w14:paraId="5E7F978C"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tenure - how many months a person has been a client of the company</w:t>
      </w:r>
    </w:p>
    <w:p w14:paraId="5FE5C55A"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PhoneService - is the telephone service connected (Yes, No)</w:t>
      </w:r>
    </w:p>
    <w:p w14:paraId="0CD0F254"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MultipleLines - are multiple phone lines connected (Yes, No, No phone service)</w:t>
      </w:r>
    </w:p>
    <w:p w14:paraId="46ED31D1"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InternetService - client's Internet service provider (DSL, Fiber optic, No)</w:t>
      </w:r>
    </w:p>
    <w:p w14:paraId="149D0CB3"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OnlineSecurity - is the online security service connected (Yes, No, No internet service)</w:t>
      </w:r>
    </w:p>
    <w:p w14:paraId="67FCE679"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OnlineBackup - is the online backup service activated (Yes, No, No internet service)</w:t>
      </w:r>
    </w:p>
    <w:p w14:paraId="6C2299AE"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DeviceProtection - does the client have equipment insurance (Yes, No, No internet service)</w:t>
      </w:r>
    </w:p>
    <w:p w14:paraId="066E8D5E"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TechSupport - is the technical support service connected (Yes, No, No internet service)</w:t>
      </w:r>
    </w:p>
    <w:p w14:paraId="5A320B04"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StreamingTV - is the streaming TV service connected (Yes, No, No internet service)</w:t>
      </w:r>
    </w:p>
    <w:p w14:paraId="4CDD7750"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StreamingMovies - is the streaming cinema service activated (Yes, No, No internet service)</w:t>
      </w:r>
    </w:p>
    <w:p w14:paraId="67371040"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Contract - type of customer contract (Month-to-month, One year, Two year)</w:t>
      </w:r>
    </w:p>
    <w:p w14:paraId="46775F6F"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PaperlessBilling - whether the client uses paperless billing (Yes, No)</w:t>
      </w:r>
    </w:p>
    <w:p w14:paraId="6C950CA6"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PaymentMethod - payment method (Electronic check, Mailed check, Bank transfer (automatic), Credit card (automatic))</w:t>
      </w:r>
    </w:p>
    <w:p w14:paraId="2D1328A7"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MonthlyCharges - current monthly payment</w:t>
      </w:r>
    </w:p>
    <w:p w14:paraId="530B5B52" w14:textId="77777777"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TotalCharges - the total amount that the client paid for the services for the entire time</w:t>
      </w:r>
    </w:p>
    <w:p w14:paraId="4B353A53" w14:textId="7EA6433F" w:rsidR="00C357EE" w:rsidRPr="00C357EE" w:rsidRDefault="00C357EE" w:rsidP="00C357EE">
      <w:pPr>
        <w:pStyle w:val="ListParagraph"/>
        <w:numPr>
          <w:ilvl w:val="0"/>
          <w:numId w:val="16"/>
        </w:numPr>
        <w:rPr>
          <w:rFonts w:ascii="Franklin Gothic Book" w:hAnsi="Franklin Gothic Book" w:cs="Times New Roman"/>
          <w:sz w:val="24"/>
          <w:szCs w:val="24"/>
        </w:rPr>
      </w:pPr>
      <w:r w:rsidRPr="00C357EE">
        <w:rPr>
          <w:rFonts w:ascii="Franklin Gothic Book" w:hAnsi="Franklin Gothic Book" w:cs="Times New Roman"/>
          <w:sz w:val="24"/>
          <w:szCs w:val="24"/>
        </w:rPr>
        <w:t>Churn - whether there was a churn (Yes or No)</w:t>
      </w:r>
    </w:p>
    <w:p w14:paraId="129FA2B4" w14:textId="335E7EDA" w:rsidR="00C357EE" w:rsidRPr="00C357EE" w:rsidRDefault="00C357EE" w:rsidP="00C357EE">
      <w:pPr>
        <w:spacing w:after="200" w:line="240" w:lineRule="auto"/>
        <w:rPr>
          <w:rFonts w:ascii="Franklin Gothic Book" w:hAnsi="Franklin Gothic Book"/>
          <w:bCs/>
          <w:color w:val="auto"/>
          <w:sz w:val="24"/>
          <w:szCs w:val="24"/>
        </w:rPr>
      </w:pPr>
      <w:r w:rsidRPr="00C357EE">
        <w:rPr>
          <w:rFonts w:ascii="Franklin Gothic Book" w:hAnsi="Franklin Gothic Book"/>
          <w:bCs/>
          <w:color w:val="auto"/>
          <w:sz w:val="24"/>
          <w:szCs w:val="24"/>
        </w:rPr>
        <w:t>Any business wants to maximize the number of customers. In order to achieve this goal, it is important not only to try to attract newcomers, but also to retain existing ones. Compared with attracting new customers, the cost of retaining customers will reduce the company's costs. In addition, new customers may have weak interest in business services and it is difficult to work with them, while old customers already have the data needed to interact with the service.</w:t>
      </w:r>
    </w:p>
    <w:p w14:paraId="37965BB6" w14:textId="080A244D" w:rsidR="00C357EE" w:rsidRPr="00C357EE" w:rsidRDefault="00C357EE" w:rsidP="00C357EE">
      <w:pPr>
        <w:spacing w:after="200" w:line="240" w:lineRule="auto"/>
        <w:rPr>
          <w:rFonts w:ascii="Franklin Gothic Book" w:hAnsi="Franklin Gothic Book"/>
          <w:bCs/>
          <w:color w:val="auto"/>
          <w:sz w:val="24"/>
          <w:szCs w:val="24"/>
        </w:rPr>
      </w:pPr>
      <w:r w:rsidRPr="00C357EE">
        <w:rPr>
          <w:rFonts w:ascii="Franklin Gothic Book" w:hAnsi="Franklin Gothic Book"/>
          <w:bCs/>
          <w:color w:val="auto"/>
          <w:sz w:val="24"/>
          <w:szCs w:val="24"/>
        </w:rPr>
        <w:lastRenderedPageBreak/>
        <w:t>Therefore, by predicting churn, we can react in a timely manner and try to keep customers who want to leave. Based on the service data used by the customer, we can offer him a special discount in an attempt to change his decision to leave the operator. This will make the retention task easier to implement than the task of attracting new users, and we don't know anything about it.</w:t>
      </w:r>
    </w:p>
    <w:p w14:paraId="7A16AD9A" w14:textId="081F435E" w:rsidR="00C357EE" w:rsidRPr="00C357EE" w:rsidRDefault="00C357EE" w:rsidP="00C357EE">
      <w:pPr>
        <w:spacing w:after="200" w:line="240" w:lineRule="auto"/>
        <w:rPr>
          <w:rFonts w:ascii="Franklin Gothic Book" w:hAnsi="Franklin Gothic Book"/>
          <w:bCs/>
          <w:color w:val="auto"/>
          <w:sz w:val="24"/>
          <w:szCs w:val="24"/>
        </w:rPr>
      </w:pPr>
      <w:r w:rsidRPr="00C357EE">
        <w:rPr>
          <w:rFonts w:ascii="Franklin Gothic Book" w:hAnsi="Franklin Gothic Book"/>
          <w:bCs/>
          <w:color w:val="auto"/>
          <w:sz w:val="24"/>
          <w:szCs w:val="24"/>
        </w:rPr>
        <w:t>Provide you with data sets from telecommunications companies. This data contains information about nearly 6,000 users, their demographic characteristics, the services they use, the length of time they use the service of the operator, the payment method and the payment amount.</w:t>
      </w:r>
    </w:p>
    <w:p w14:paraId="2A42DAB6" w14:textId="19E6670F" w:rsidR="00C357EE" w:rsidRDefault="00C357EE" w:rsidP="00C357EE">
      <w:pPr>
        <w:spacing w:after="200" w:line="240" w:lineRule="auto"/>
        <w:rPr>
          <w:rFonts w:ascii="Franklin Gothic Book" w:hAnsi="Franklin Gothic Book"/>
          <w:bCs/>
          <w:color w:val="auto"/>
          <w:sz w:val="24"/>
          <w:szCs w:val="24"/>
        </w:rPr>
      </w:pPr>
      <w:r w:rsidRPr="00C357EE">
        <w:rPr>
          <w:rFonts w:ascii="Franklin Gothic Book" w:hAnsi="Franklin Gothic Book"/>
          <w:bCs/>
          <w:color w:val="auto"/>
          <w:sz w:val="24"/>
          <w:szCs w:val="24"/>
        </w:rPr>
        <w:t>The task is to analyze the data and predict user churn (to determine who will and will not renew the contract).</w:t>
      </w:r>
    </w:p>
    <w:p w14:paraId="370C66B1" w14:textId="71CC6FA3" w:rsidR="007527A6" w:rsidRDefault="007527A6" w:rsidP="00C357EE">
      <w:pPr>
        <w:spacing w:after="200" w:line="240" w:lineRule="auto"/>
        <w:rPr>
          <w:rFonts w:ascii="Franklin Gothic Book" w:hAnsi="Franklin Gothic Book"/>
          <w:bCs/>
          <w:color w:val="auto"/>
          <w:sz w:val="24"/>
          <w:szCs w:val="24"/>
        </w:rPr>
      </w:pPr>
    </w:p>
    <w:p w14:paraId="4AE3AA2A" w14:textId="582F6978" w:rsidR="007527A6" w:rsidRDefault="007527A6"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t>Description of Data Mining Tools</w:t>
      </w:r>
    </w:p>
    <w:p w14:paraId="2DEDFFAE" w14:textId="768CDF08" w:rsidR="007527A6" w:rsidRDefault="00B33599"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Weka and JMP Pro</w:t>
      </w:r>
    </w:p>
    <w:p w14:paraId="15553D28" w14:textId="60CCAC83" w:rsidR="00B33599" w:rsidRDefault="00B33599"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Test classification model using 10-fold cross-validation in Weka</w:t>
      </w:r>
      <w:r w:rsidR="004534DB">
        <w:rPr>
          <w:rFonts w:ascii="Franklin Gothic Book" w:hAnsi="Franklin Gothic Book"/>
          <w:bCs/>
          <w:color w:val="auto"/>
          <w:sz w:val="24"/>
          <w:szCs w:val="24"/>
        </w:rPr>
        <w:t>; Five attribution selection methods in Weka.</w:t>
      </w:r>
    </w:p>
    <w:p w14:paraId="2702FDE0" w14:textId="6B8A56EB" w:rsidR="004534DB" w:rsidRPr="00B33599" w:rsidRDefault="00170ABB"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Build classification models in JMP Pro.</w:t>
      </w:r>
    </w:p>
    <w:p w14:paraId="42A4155F" w14:textId="2BD4C5F7" w:rsidR="007527A6" w:rsidRDefault="007527A6" w:rsidP="00C357EE">
      <w:pPr>
        <w:spacing w:after="200" w:line="240" w:lineRule="auto"/>
        <w:rPr>
          <w:rFonts w:ascii="Franklin Gothic Book" w:hAnsi="Franklin Gothic Book"/>
          <w:b/>
          <w:color w:val="008890" w:themeColor="accent1"/>
          <w:sz w:val="32"/>
          <w:szCs w:val="32"/>
        </w:rPr>
      </w:pPr>
    </w:p>
    <w:p w14:paraId="1CBB5027" w14:textId="041584D1" w:rsidR="007527A6" w:rsidRDefault="007527A6"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t>Description of Classification Algorithms</w:t>
      </w:r>
    </w:p>
    <w:p w14:paraId="4895064A" w14:textId="7EFE8BE5" w:rsidR="007527A6" w:rsidRDefault="00170ABB" w:rsidP="00C357EE">
      <w:pPr>
        <w:spacing w:after="200" w:line="240" w:lineRule="auto"/>
        <w:rPr>
          <w:rFonts w:ascii="Franklin Gothic Book" w:hAnsi="Franklin Gothic Book"/>
          <w:bCs/>
          <w:color w:val="auto"/>
          <w:sz w:val="24"/>
          <w:szCs w:val="24"/>
        </w:rPr>
      </w:pPr>
      <w:bookmarkStart w:id="0" w:name="_Hlk77680771"/>
      <w:r>
        <w:rPr>
          <w:rFonts w:ascii="Franklin Gothic Book" w:hAnsi="Franklin Gothic Book"/>
          <w:bCs/>
          <w:color w:val="auto"/>
          <w:sz w:val="24"/>
          <w:szCs w:val="24"/>
        </w:rPr>
        <w:t xml:space="preserve">1. </w:t>
      </w:r>
      <w:bookmarkStart w:id="1" w:name="_Hlk77714560"/>
      <w:r>
        <w:rPr>
          <w:rFonts w:ascii="Franklin Gothic Book" w:hAnsi="Franklin Gothic Book"/>
          <w:bCs/>
          <w:color w:val="auto"/>
          <w:sz w:val="24"/>
          <w:szCs w:val="24"/>
        </w:rPr>
        <w:t>Naïve Bayes Classification</w:t>
      </w:r>
    </w:p>
    <w:p w14:paraId="44AE638F" w14:textId="6D8860C5" w:rsidR="00170ABB" w:rsidRDefault="00170ABB"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2. K-nearest Neighbors Classification</w:t>
      </w:r>
    </w:p>
    <w:p w14:paraId="19376D64" w14:textId="21DFA57B" w:rsidR="00170ABB" w:rsidRDefault="00170ABB"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3. Neural Network Classification</w:t>
      </w:r>
    </w:p>
    <w:p w14:paraId="11A43816" w14:textId="032FCA7E" w:rsidR="00170ABB" w:rsidRDefault="00170ABB"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4. Partition Model Classification</w:t>
      </w:r>
      <w:r w:rsidR="00F617E8">
        <w:rPr>
          <w:rFonts w:ascii="Franklin Gothic Book" w:hAnsi="Franklin Gothic Book"/>
          <w:bCs/>
          <w:color w:val="auto"/>
          <w:sz w:val="24"/>
          <w:szCs w:val="24"/>
        </w:rPr>
        <w:t xml:space="preserve"> (Decision Tree)</w:t>
      </w:r>
    </w:p>
    <w:p w14:paraId="561E38BF" w14:textId="09A1914F" w:rsidR="00170ABB" w:rsidRPr="00170ABB" w:rsidRDefault="00170ABB"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5. </w:t>
      </w:r>
      <w:r w:rsidR="005B46FE">
        <w:rPr>
          <w:rFonts w:ascii="Franklin Gothic Book" w:hAnsi="Franklin Gothic Book"/>
          <w:bCs/>
          <w:color w:val="auto"/>
          <w:sz w:val="24"/>
          <w:szCs w:val="24"/>
        </w:rPr>
        <w:t>Boosted Tree</w:t>
      </w:r>
      <w:r w:rsidR="00F617E8">
        <w:rPr>
          <w:rFonts w:ascii="Franklin Gothic Book" w:hAnsi="Franklin Gothic Book"/>
          <w:bCs/>
          <w:color w:val="auto"/>
          <w:sz w:val="24"/>
          <w:szCs w:val="24"/>
        </w:rPr>
        <w:t xml:space="preserve"> Classification</w:t>
      </w:r>
    </w:p>
    <w:bookmarkEnd w:id="0"/>
    <w:bookmarkEnd w:id="1"/>
    <w:p w14:paraId="7D158EF0" w14:textId="3F19757D" w:rsidR="007527A6" w:rsidRDefault="007527A6" w:rsidP="00C357EE">
      <w:pPr>
        <w:spacing w:after="200" w:line="240" w:lineRule="auto"/>
        <w:rPr>
          <w:rFonts w:ascii="Franklin Gothic Book" w:hAnsi="Franklin Gothic Book"/>
          <w:b/>
          <w:color w:val="008890" w:themeColor="accent1"/>
          <w:sz w:val="32"/>
          <w:szCs w:val="32"/>
        </w:rPr>
      </w:pPr>
    </w:p>
    <w:p w14:paraId="4EBD1041" w14:textId="201944EF" w:rsidR="007527A6" w:rsidRDefault="007527A6"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t>Description of Attribute Selection Methods</w:t>
      </w:r>
    </w:p>
    <w:p w14:paraId="04763F59" w14:textId="7681540E" w:rsidR="007527A6" w:rsidRDefault="00F617E8" w:rsidP="00C357EE">
      <w:pPr>
        <w:spacing w:after="200" w:line="240" w:lineRule="auto"/>
        <w:rPr>
          <w:rFonts w:ascii="Franklin Gothic Book" w:hAnsi="Franklin Gothic Book"/>
          <w:bCs/>
          <w:color w:val="auto"/>
          <w:sz w:val="24"/>
          <w:szCs w:val="24"/>
        </w:rPr>
      </w:pPr>
      <w:bookmarkStart w:id="2" w:name="_Hlk77682740"/>
      <w:r>
        <w:rPr>
          <w:rFonts w:ascii="Franklin Gothic Book" w:hAnsi="Franklin Gothic Book"/>
          <w:bCs/>
          <w:color w:val="auto"/>
          <w:sz w:val="24"/>
          <w:szCs w:val="24"/>
        </w:rPr>
        <w:t xml:space="preserve">1. </w:t>
      </w:r>
      <w:bookmarkStart w:id="3" w:name="_Hlk77714440"/>
      <w:r w:rsidRPr="00F617E8">
        <w:rPr>
          <w:rFonts w:ascii="Franklin Gothic Book" w:hAnsi="Franklin Gothic Book"/>
          <w:bCs/>
          <w:color w:val="auto"/>
          <w:sz w:val="24"/>
          <w:szCs w:val="24"/>
        </w:rPr>
        <w:t>BestFirst</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CfsSubsetEval</w:t>
      </w:r>
    </w:p>
    <w:p w14:paraId="6AD9FE80" w14:textId="2FFC8533" w:rsid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2. </w:t>
      </w: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CorrelationAttributeEval</w:t>
      </w:r>
    </w:p>
    <w:p w14:paraId="08C358DF" w14:textId="3D9B859B" w:rsid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3. </w:t>
      </w: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GainRatioAttributeEval</w:t>
      </w:r>
    </w:p>
    <w:p w14:paraId="5BA156CF" w14:textId="38FE3081" w:rsid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4. </w:t>
      </w: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InfoGainAttributeEval</w:t>
      </w:r>
    </w:p>
    <w:p w14:paraId="76293835" w14:textId="45B68D17" w:rsidR="00F617E8" w:rsidRP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lastRenderedPageBreak/>
        <w:t xml:space="preserve">5. </w:t>
      </w: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ReliefAttributeEval</w:t>
      </w:r>
      <w:bookmarkEnd w:id="2"/>
      <w:bookmarkEnd w:id="3"/>
    </w:p>
    <w:p w14:paraId="1E857C0E" w14:textId="01F4F02B" w:rsidR="007527A6" w:rsidRDefault="007527A6" w:rsidP="00C357EE">
      <w:pPr>
        <w:spacing w:after="200" w:line="240" w:lineRule="auto"/>
        <w:rPr>
          <w:rFonts w:ascii="Franklin Gothic Book" w:hAnsi="Franklin Gothic Book"/>
          <w:b/>
          <w:color w:val="008890" w:themeColor="accent1"/>
          <w:sz w:val="32"/>
          <w:szCs w:val="32"/>
        </w:rPr>
      </w:pPr>
    </w:p>
    <w:p w14:paraId="2CAE5540" w14:textId="00E6197D" w:rsidR="007527A6" w:rsidRDefault="007527A6"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t>S</w:t>
      </w:r>
      <w:r w:rsidRPr="007527A6">
        <w:rPr>
          <w:rFonts w:ascii="Franklin Gothic Book" w:hAnsi="Franklin Gothic Book"/>
          <w:b/>
          <w:color w:val="008890" w:themeColor="accent1"/>
          <w:sz w:val="32"/>
          <w:szCs w:val="32"/>
        </w:rPr>
        <w:t xml:space="preserve">et of </w:t>
      </w:r>
      <w:r>
        <w:rPr>
          <w:rFonts w:ascii="Franklin Gothic Book" w:hAnsi="Franklin Gothic Book"/>
          <w:b/>
          <w:color w:val="008890" w:themeColor="accent1"/>
          <w:sz w:val="32"/>
          <w:szCs w:val="32"/>
        </w:rPr>
        <w:t>A</w:t>
      </w:r>
      <w:r w:rsidRPr="007527A6">
        <w:rPr>
          <w:rFonts w:ascii="Franklin Gothic Book" w:hAnsi="Franklin Gothic Book"/>
          <w:b/>
          <w:color w:val="008890" w:themeColor="accent1"/>
          <w:sz w:val="32"/>
          <w:szCs w:val="32"/>
        </w:rPr>
        <w:t xml:space="preserve">ttributes </w:t>
      </w:r>
      <w:r>
        <w:rPr>
          <w:rFonts w:ascii="Franklin Gothic Book" w:hAnsi="Franklin Gothic Book"/>
          <w:b/>
          <w:color w:val="008890" w:themeColor="accent1"/>
          <w:sz w:val="32"/>
          <w:szCs w:val="32"/>
        </w:rPr>
        <w:t>S</w:t>
      </w:r>
      <w:r w:rsidRPr="007527A6">
        <w:rPr>
          <w:rFonts w:ascii="Franklin Gothic Book" w:hAnsi="Franklin Gothic Book"/>
          <w:b/>
          <w:color w:val="008890" w:themeColor="accent1"/>
          <w:sz w:val="32"/>
          <w:szCs w:val="32"/>
        </w:rPr>
        <w:t xml:space="preserve">elected by </w:t>
      </w:r>
      <w:r>
        <w:rPr>
          <w:rFonts w:ascii="Franklin Gothic Book" w:hAnsi="Franklin Gothic Book"/>
          <w:b/>
          <w:color w:val="008890" w:themeColor="accent1"/>
          <w:sz w:val="32"/>
          <w:szCs w:val="32"/>
        </w:rPr>
        <w:t>E</w:t>
      </w:r>
      <w:r w:rsidRPr="007527A6">
        <w:rPr>
          <w:rFonts w:ascii="Franklin Gothic Book" w:hAnsi="Franklin Gothic Book"/>
          <w:b/>
          <w:color w:val="008890" w:themeColor="accent1"/>
          <w:sz w:val="32"/>
          <w:szCs w:val="32"/>
        </w:rPr>
        <w:t>ach</w:t>
      </w:r>
      <w:r>
        <w:rPr>
          <w:rFonts w:ascii="Franklin Gothic Book" w:hAnsi="Franklin Gothic Book"/>
          <w:b/>
          <w:color w:val="008890" w:themeColor="accent1"/>
          <w:sz w:val="32"/>
          <w:szCs w:val="32"/>
        </w:rPr>
        <w:t xml:space="preserve"> A</w:t>
      </w:r>
      <w:r w:rsidRPr="007527A6">
        <w:rPr>
          <w:rFonts w:ascii="Franklin Gothic Book" w:hAnsi="Franklin Gothic Book"/>
          <w:b/>
          <w:color w:val="008890" w:themeColor="accent1"/>
          <w:sz w:val="32"/>
          <w:szCs w:val="32"/>
        </w:rPr>
        <w:t xml:space="preserve">ttribute </w:t>
      </w:r>
      <w:r>
        <w:rPr>
          <w:rFonts w:ascii="Franklin Gothic Book" w:hAnsi="Franklin Gothic Book"/>
          <w:b/>
          <w:color w:val="008890" w:themeColor="accent1"/>
          <w:sz w:val="32"/>
          <w:szCs w:val="32"/>
        </w:rPr>
        <w:t>S</w:t>
      </w:r>
      <w:r w:rsidRPr="007527A6">
        <w:rPr>
          <w:rFonts w:ascii="Franklin Gothic Book" w:hAnsi="Franklin Gothic Book"/>
          <w:b/>
          <w:color w:val="008890" w:themeColor="accent1"/>
          <w:sz w:val="32"/>
          <w:szCs w:val="32"/>
        </w:rPr>
        <w:t xml:space="preserve">election </w:t>
      </w:r>
      <w:r>
        <w:rPr>
          <w:rFonts w:ascii="Franklin Gothic Book" w:hAnsi="Franklin Gothic Book"/>
          <w:b/>
          <w:color w:val="008890" w:themeColor="accent1"/>
          <w:sz w:val="32"/>
          <w:szCs w:val="32"/>
        </w:rPr>
        <w:t>M</w:t>
      </w:r>
      <w:r w:rsidRPr="007527A6">
        <w:rPr>
          <w:rFonts w:ascii="Franklin Gothic Book" w:hAnsi="Franklin Gothic Book"/>
          <w:b/>
          <w:color w:val="008890" w:themeColor="accent1"/>
          <w:sz w:val="32"/>
          <w:szCs w:val="32"/>
        </w:rPr>
        <w:t>ethod</w:t>
      </w:r>
    </w:p>
    <w:p w14:paraId="166C7D25" w14:textId="12CBB6BF" w:rsidR="00A66CD2" w:rsidRDefault="00F617E8" w:rsidP="00C357EE">
      <w:pPr>
        <w:spacing w:after="200" w:line="240" w:lineRule="auto"/>
        <w:rPr>
          <w:rFonts w:ascii="Franklin Gothic Book" w:hAnsi="Franklin Gothic Book"/>
          <w:bCs/>
          <w:color w:val="auto"/>
          <w:sz w:val="24"/>
          <w:szCs w:val="24"/>
        </w:rPr>
      </w:pPr>
      <w:bookmarkStart w:id="4" w:name="_Hlk77690321"/>
      <w:r>
        <w:rPr>
          <w:rFonts w:ascii="Franklin Gothic Book" w:hAnsi="Franklin Gothic Book"/>
          <w:bCs/>
          <w:color w:val="auto"/>
          <w:sz w:val="24"/>
          <w:szCs w:val="24"/>
        </w:rPr>
        <w:t xml:space="preserve">1. </w:t>
      </w:r>
      <w:r w:rsidR="00E70E4E">
        <w:rPr>
          <w:rFonts w:ascii="Franklin Gothic Book" w:hAnsi="Franklin Gothic Book"/>
          <w:bCs/>
          <w:color w:val="auto"/>
          <w:sz w:val="24"/>
          <w:szCs w:val="24"/>
        </w:rPr>
        <w:t>tenure, OnlineSecurity, TechSupport, Contract, PaymendMethod (</w:t>
      </w:r>
      <w:r w:rsidR="00E70E4E" w:rsidRPr="00F617E8">
        <w:rPr>
          <w:rFonts w:ascii="Franklin Gothic Book" w:hAnsi="Franklin Gothic Book"/>
          <w:bCs/>
          <w:color w:val="auto"/>
          <w:sz w:val="24"/>
          <w:szCs w:val="24"/>
        </w:rPr>
        <w:t>BestFirst</w:t>
      </w:r>
      <w:r w:rsidR="00E70E4E">
        <w:rPr>
          <w:rFonts w:ascii="Franklin Gothic Book" w:hAnsi="Franklin Gothic Book"/>
          <w:bCs/>
          <w:color w:val="auto"/>
          <w:sz w:val="24"/>
          <w:szCs w:val="24"/>
        </w:rPr>
        <w:t xml:space="preserve"> + </w:t>
      </w:r>
      <w:r w:rsidR="00E70E4E" w:rsidRPr="00F617E8">
        <w:rPr>
          <w:rFonts w:ascii="Franklin Gothic Book" w:hAnsi="Franklin Gothic Book"/>
          <w:bCs/>
          <w:color w:val="auto"/>
          <w:sz w:val="24"/>
          <w:szCs w:val="24"/>
        </w:rPr>
        <w:t>CfsSubsetEval</w:t>
      </w:r>
      <w:r w:rsidR="00E70E4E">
        <w:rPr>
          <w:rFonts w:ascii="Franklin Gothic Book" w:hAnsi="Franklin Gothic Book"/>
          <w:bCs/>
          <w:color w:val="auto"/>
          <w:sz w:val="24"/>
          <w:szCs w:val="24"/>
        </w:rPr>
        <w:t>)</w:t>
      </w:r>
    </w:p>
    <w:p w14:paraId="00C8B55C" w14:textId="5DA239B4" w:rsid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2. </w:t>
      </w:r>
      <w:r w:rsidR="00E70E4E">
        <w:rPr>
          <w:rFonts w:ascii="Franklin Gothic Book" w:hAnsi="Franklin Gothic Book"/>
          <w:bCs/>
          <w:color w:val="auto"/>
          <w:sz w:val="24"/>
          <w:szCs w:val="24"/>
        </w:rPr>
        <w:t>tenure, Contract, OnlineSecurity, TechSupport, InternetService (</w:t>
      </w:r>
      <w:r w:rsidR="00E70E4E" w:rsidRPr="00F617E8">
        <w:rPr>
          <w:rFonts w:ascii="Franklin Gothic Book" w:hAnsi="Franklin Gothic Book"/>
          <w:bCs/>
          <w:color w:val="auto"/>
          <w:sz w:val="24"/>
          <w:szCs w:val="24"/>
        </w:rPr>
        <w:t>Ranker</w:t>
      </w:r>
      <w:r w:rsidR="00E70E4E">
        <w:rPr>
          <w:rFonts w:ascii="Franklin Gothic Book" w:hAnsi="Franklin Gothic Book"/>
          <w:bCs/>
          <w:color w:val="auto"/>
          <w:sz w:val="24"/>
          <w:szCs w:val="24"/>
        </w:rPr>
        <w:t xml:space="preserve"> + </w:t>
      </w:r>
      <w:r w:rsidR="00E70E4E" w:rsidRPr="00F617E8">
        <w:rPr>
          <w:rFonts w:ascii="Franklin Gothic Book" w:hAnsi="Franklin Gothic Book"/>
          <w:bCs/>
          <w:color w:val="auto"/>
          <w:sz w:val="24"/>
          <w:szCs w:val="24"/>
        </w:rPr>
        <w:t>CorrelationAttributeEval</w:t>
      </w:r>
      <w:r w:rsidR="00E70E4E">
        <w:rPr>
          <w:rFonts w:ascii="Franklin Gothic Book" w:hAnsi="Franklin Gothic Book"/>
          <w:bCs/>
          <w:color w:val="auto"/>
          <w:sz w:val="24"/>
          <w:szCs w:val="24"/>
        </w:rPr>
        <w:t>)</w:t>
      </w:r>
    </w:p>
    <w:p w14:paraId="12712A7E" w14:textId="36C448FA" w:rsid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3. </w:t>
      </w:r>
      <w:r w:rsidR="003F5594">
        <w:rPr>
          <w:rFonts w:ascii="Franklin Gothic Book" w:hAnsi="Franklin Gothic Book"/>
          <w:bCs/>
          <w:color w:val="auto"/>
          <w:sz w:val="24"/>
          <w:szCs w:val="24"/>
        </w:rPr>
        <w:t>Contract, OnlineSecurity, TechSupport, InternetService, OnlineBackup (</w:t>
      </w:r>
      <w:r w:rsidR="003F5594" w:rsidRPr="00F617E8">
        <w:rPr>
          <w:rFonts w:ascii="Franklin Gothic Book" w:hAnsi="Franklin Gothic Book"/>
          <w:bCs/>
          <w:color w:val="auto"/>
          <w:sz w:val="24"/>
          <w:szCs w:val="24"/>
        </w:rPr>
        <w:t>Ranker</w:t>
      </w:r>
      <w:r w:rsidR="003F5594">
        <w:rPr>
          <w:rFonts w:ascii="Franklin Gothic Book" w:hAnsi="Franklin Gothic Book"/>
          <w:bCs/>
          <w:color w:val="auto"/>
          <w:sz w:val="24"/>
          <w:szCs w:val="24"/>
        </w:rPr>
        <w:t xml:space="preserve"> + </w:t>
      </w:r>
      <w:r w:rsidR="003F5594" w:rsidRPr="00F617E8">
        <w:rPr>
          <w:rFonts w:ascii="Franklin Gothic Book" w:hAnsi="Franklin Gothic Book"/>
          <w:bCs/>
          <w:color w:val="auto"/>
          <w:sz w:val="24"/>
          <w:szCs w:val="24"/>
        </w:rPr>
        <w:t>GainRatioAttributeEval</w:t>
      </w:r>
      <w:r w:rsidR="003F5594">
        <w:rPr>
          <w:rFonts w:ascii="Franklin Gothic Book" w:hAnsi="Franklin Gothic Book"/>
          <w:bCs/>
          <w:color w:val="auto"/>
          <w:sz w:val="24"/>
          <w:szCs w:val="24"/>
        </w:rPr>
        <w:t>)</w:t>
      </w:r>
    </w:p>
    <w:p w14:paraId="0D2797BF" w14:textId="4A7A15F0" w:rsid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4. </w:t>
      </w:r>
      <w:r w:rsidR="003F5594">
        <w:rPr>
          <w:rFonts w:ascii="Franklin Gothic Book" w:hAnsi="Franklin Gothic Book"/>
          <w:bCs/>
          <w:color w:val="auto"/>
          <w:sz w:val="24"/>
          <w:szCs w:val="24"/>
        </w:rPr>
        <w:t>Contract, tenure, OnlineSecurity, TechSupport, InternetService (</w:t>
      </w:r>
      <w:r w:rsidR="002F65A9" w:rsidRPr="00F617E8">
        <w:rPr>
          <w:rFonts w:ascii="Franklin Gothic Book" w:hAnsi="Franklin Gothic Book"/>
          <w:bCs/>
          <w:color w:val="auto"/>
          <w:sz w:val="24"/>
          <w:szCs w:val="24"/>
        </w:rPr>
        <w:t>Ranker</w:t>
      </w:r>
      <w:r w:rsidR="002F65A9">
        <w:rPr>
          <w:rFonts w:ascii="Franklin Gothic Book" w:hAnsi="Franklin Gothic Book"/>
          <w:bCs/>
          <w:color w:val="auto"/>
          <w:sz w:val="24"/>
          <w:szCs w:val="24"/>
        </w:rPr>
        <w:t xml:space="preserve"> + </w:t>
      </w:r>
      <w:r w:rsidR="002F65A9" w:rsidRPr="00F617E8">
        <w:rPr>
          <w:rFonts w:ascii="Franklin Gothic Book" w:hAnsi="Franklin Gothic Book"/>
          <w:bCs/>
          <w:color w:val="auto"/>
          <w:sz w:val="24"/>
          <w:szCs w:val="24"/>
        </w:rPr>
        <w:t>InfoGainAttributeEval</w:t>
      </w:r>
      <w:r w:rsidR="003F5594">
        <w:rPr>
          <w:rFonts w:ascii="Franklin Gothic Book" w:hAnsi="Franklin Gothic Book"/>
          <w:bCs/>
          <w:color w:val="auto"/>
          <w:sz w:val="24"/>
          <w:szCs w:val="24"/>
        </w:rPr>
        <w:t>)</w:t>
      </w:r>
    </w:p>
    <w:p w14:paraId="48F1045D" w14:textId="17015094" w:rsidR="00F617E8" w:rsidRPr="00F617E8" w:rsidRDefault="00F617E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5. </w:t>
      </w:r>
      <w:r w:rsidR="002F65A9">
        <w:rPr>
          <w:rFonts w:ascii="Franklin Gothic Book" w:hAnsi="Franklin Gothic Book"/>
          <w:bCs/>
          <w:color w:val="auto"/>
          <w:sz w:val="24"/>
          <w:szCs w:val="24"/>
        </w:rPr>
        <w:t>Contract, PaymentMethod, tenure, InternetService, MultipleLines (</w:t>
      </w:r>
      <w:r w:rsidR="002F65A9" w:rsidRPr="00F617E8">
        <w:rPr>
          <w:rFonts w:ascii="Franklin Gothic Book" w:hAnsi="Franklin Gothic Book"/>
          <w:bCs/>
          <w:color w:val="auto"/>
          <w:sz w:val="24"/>
          <w:szCs w:val="24"/>
        </w:rPr>
        <w:t>Ranker</w:t>
      </w:r>
      <w:r w:rsidR="002F65A9">
        <w:rPr>
          <w:rFonts w:ascii="Franklin Gothic Book" w:hAnsi="Franklin Gothic Book"/>
          <w:bCs/>
          <w:color w:val="auto"/>
          <w:sz w:val="24"/>
          <w:szCs w:val="24"/>
        </w:rPr>
        <w:t xml:space="preserve"> + </w:t>
      </w:r>
      <w:r w:rsidR="002F65A9" w:rsidRPr="00F617E8">
        <w:rPr>
          <w:rFonts w:ascii="Franklin Gothic Book" w:hAnsi="Franklin Gothic Book"/>
          <w:bCs/>
          <w:color w:val="auto"/>
          <w:sz w:val="24"/>
          <w:szCs w:val="24"/>
        </w:rPr>
        <w:t>ReliefAttributeEval</w:t>
      </w:r>
      <w:r w:rsidR="002F65A9">
        <w:rPr>
          <w:rFonts w:ascii="Franklin Gothic Book" w:hAnsi="Franklin Gothic Book"/>
          <w:bCs/>
          <w:color w:val="auto"/>
          <w:sz w:val="24"/>
          <w:szCs w:val="24"/>
        </w:rPr>
        <w:t>)</w:t>
      </w:r>
    </w:p>
    <w:bookmarkEnd w:id="4"/>
    <w:p w14:paraId="188A86F8" w14:textId="156888A6" w:rsidR="00A66CD2" w:rsidRDefault="00A66CD2" w:rsidP="00C357EE">
      <w:pPr>
        <w:spacing w:after="200" w:line="240" w:lineRule="auto"/>
        <w:rPr>
          <w:rFonts w:ascii="Franklin Gothic Book" w:hAnsi="Franklin Gothic Book"/>
          <w:b/>
          <w:color w:val="008890" w:themeColor="accent1"/>
          <w:sz w:val="32"/>
          <w:szCs w:val="32"/>
        </w:rPr>
      </w:pPr>
    </w:p>
    <w:p w14:paraId="664F16C1" w14:textId="2B317892" w:rsidR="00A66CD2" w:rsidRDefault="00A66CD2"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t>Detailed Description of Data Mining Procedure</w:t>
      </w:r>
    </w:p>
    <w:p w14:paraId="23EB40E6" w14:textId="706E8DBD" w:rsidR="00A66CD2" w:rsidRPr="00B62977" w:rsidRDefault="00B12C5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1. </w:t>
      </w:r>
      <w:r w:rsidR="00B62977">
        <w:rPr>
          <w:rFonts w:ascii="Franklin Gothic Book" w:hAnsi="Franklin Gothic Book"/>
          <w:bCs/>
          <w:color w:val="auto"/>
          <w:sz w:val="24"/>
          <w:szCs w:val="24"/>
        </w:rPr>
        <w:t xml:space="preserve">Preprocessing: remove </w:t>
      </w:r>
      <w:r w:rsidR="00B62977" w:rsidRPr="00B62977">
        <w:rPr>
          <w:rFonts w:ascii="Franklin Gothic Book" w:hAnsi="Franklin Gothic Book"/>
          <w:b/>
          <w:color w:val="auto"/>
          <w:sz w:val="24"/>
          <w:szCs w:val="24"/>
        </w:rPr>
        <w:t>2</w:t>
      </w:r>
      <w:r w:rsidR="00B62977">
        <w:rPr>
          <w:rFonts w:ascii="Franklin Gothic Book" w:hAnsi="Franklin Gothic Book"/>
          <w:bCs/>
          <w:color w:val="auto"/>
          <w:sz w:val="24"/>
          <w:szCs w:val="24"/>
        </w:rPr>
        <w:t xml:space="preserve"> attributes – </w:t>
      </w:r>
      <w:r w:rsidR="00B62977" w:rsidRPr="00B62977">
        <w:rPr>
          <w:rFonts w:ascii="Franklin Gothic Book" w:hAnsi="Franklin Gothic Book"/>
          <w:b/>
          <w:color w:val="auto"/>
          <w:sz w:val="24"/>
          <w:szCs w:val="24"/>
        </w:rPr>
        <w:t>ID</w:t>
      </w:r>
      <w:r w:rsidR="00B62977">
        <w:rPr>
          <w:rFonts w:ascii="Franklin Gothic Book" w:hAnsi="Franklin Gothic Book"/>
          <w:bCs/>
          <w:color w:val="auto"/>
          <w:sz w:val="24"/>
          <w:szCs w:val="24"/>
        </w:rPr>
        <w:t xml:space="preserve"> and </w:t>
      </w:r>
      <w:r w:rsidR="00B62977" w:rsidRPr="00B62977">
        <w:rPr>
          <w:rFonts w:ascii="Franklin Gothic Book" w:hAnsi="Franklin Gothic Book"/>
          <w:b/>
          <w:color w:val="auto"/>
          <w:sz w:val="24"/>
          <w:szCs w:val="24"/>
        </w:rPr>
        <w:t>customerID</w:t>
      </w:r>
      <w:r w:rsidR="00B62977">
        <w:rPr>
          <w:rFonts w:ascii="Franklin Gothic Book" w:hAnsi="Franklin Gothic Book"/>
          <w:b/>
          <w:color w:val="auto"/>
          <w:sz w:val="24"/>
          <w:szCs w:val="24"/>
        </w:rPr>
        <w:t xml:space="preserve"> </w:t>
      </w:r>
      <w:r w:rsidR="00B62977">
        <w:rPr>
          <w:rFonts w:ascii="Franklin Gothic Book" w:hAnsi="Franklin Gothic Book"/>
          <w:bCs/>
          <w:color w:val="auto"/>
          <w:sz w:val="24"/>
          <w:szCs w:val="24"/>
        </w:rPr>
        <w:t>when building classification models</w:t>
      </w:r>
    </w:p>
    <w:p w14:paraId="4A66B690" w14:textId="27DB7531" w:rsidR="00B12C58" w:rsidRDefault="00B12C5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2. </w:t>
      </w:r>
      <w:r w:rsidR="00B62977">
        <w:rPr>
          <w:rFonts w:ascii="Franklin Gothic Book" w:hAnsi="Franklin Gothic Book"/>
          <w:bCs/>
          <w:color w:val="auto"/>
          <w:sz w:val="24"/>
          <w:szCs w:val="24"/>
        </w:rPr>
        <w:t>Test 5 classification models using 10-fold cross-validation in Weka</w:t>
      </w:r>
    </w:p>
    <w:p w14:paraId="292B9D5D" w14:textId="59BA8C0C" w:rsidR="005A5915" w:rsidRPr="005A5915" w:rsidRDefault="005A5915" w:rsidP="00C357EE">
      <w:pPr>
        <w:spacing w:after="200" w:line="240" w:lineRule="auto"/>
        <w:rPr>
          <w:rFonts w:ascii="Franklin Gothic Book" w:hAnsi="Franklin Gothic Book"/>
          <w:b/>
          <w:color w:val="auto"/>
          <w:sz w:val="24"/>
          <w:szCs w:val="24"/>
        </w:rPr>
      </w:pPr>
      <w:r w:rsidRPr="005A5915">
        <w:rPr>
          <w:rFonts w:ascii="Franklin Gothic Book" w:hAnsi="Franklin Gothic Book"/>
          <w:b/>
          <w:color w:val="auto"/>
          <w:sz w:val="24"/>
          <w:szCs w:val="24"/>
        </w:rPr>
        <w:t>J48/Partition Model Classification</w:t>
      </w:r>
    </w:p>
    <w:p w14:paraId="46902367" w14:textId="7DF235CA" w:rsidR="005A5915" w:rsidRDefault="005A5915" w:rsidP="00C357EE">
      <w:pPr>
        <w:spacing w:after="200" w:line="240" w:lineRule="auto"/>
        <w:rPr>
          <w:rFonts w:ascii="Franklin Gothic Book" w:hAnsi="Franklin Gothic Book"/>
          <w:bCs/>
          <w:color w:val="auto"/>
          <w:sz w:val="24"/>
          <w:szCs w:val="24"/>
        </w:rPr>
      </w:pPr>
      <w:r>
        <w:rPr>
          <w:rFonts w:ascii="Franklin Gothic Book" w:hAnsi="Franklin Gothic Book"/>
          <w:bCs/>
          <w:noProof/>
          <w:color w:val="auto"/>
          <w:sz w:val="24"/>
          <w:szCs w:val="24"/>
        </w:rPr>
        <w:drawing>
          <wp:inline distT="0" distB="0" distL="0" distR="0" wp14:anchorId="668334EF" wp14:editId="0D0136FA">
            <wp:extent cx="5184475" cy="303867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217747" cy="3058180"/>
                    </a:xfrm>
                    <a:prstGeom prst="rect">
                      <a:avLst/>
                    </a:prstGeom>
                  </pic:spPr>
                </pic:pic>
              </a:graphicData>
            </a:graphic>
          </wp:inline>
        </w:drawing>
      </w:r>
    </w:p>
    <w:p w14:paraId="50068D67" w14:textId="61D94C2F" w:rsidR="005A5915" w:rsidRDefault="005A5915" w:rsidP="00C357EE">
      <w:pPr>
        <w:spacing w:after="200" w:line="240" w:lineRule="auto"/>
        <w:rPr>
          <w:rFonts w:ascii="Franklin Gothic Book" w:hAnsi="Franklin Gothic Book"/>
          <w:b/>
          <w:color w:val="auto"/>
          <w:sz w:val="24"/>
          <w:szCs w:val="24"/>
        </w:rPr>
      </w:pPr>
      <w:r w:rsidRPr="005A5915">
        <w:rPr>
          <w:rFonts w:ascii="Franklin Gothic Book" w:hAnsi="Franklin Gothic Book"/>
          <w:b/>
          <w:color w:val="auto"/>
          <w:sz w:val="24"/>
          <w:szCs w:val="24"/>
        </w:rPr>
        <w:lastRenderedPageBreak/>
        <w:t>K-nearest Neighbors</w:t>
      </w:r>
      <w:r>
        <w:rPr>
          <w:rFonts w:ascii="Franklin Gothic Book" w:hAnsi="Franklin Gothic Book"/>
          <w:b/>
          <w:color w:val="auto"/>
          <w:sz w:val="24"/>
          <w:szCs w:val="24"/>
        </w:rPr>
        <w:t xml:space="preserve"> Classification</w:t>
      </w:r>
    </w:p>
    <w:p w14:paraId="22A18B49" w14:textId="0E7460B1" w:rsidR="005A5915" w:rsidRDefault="005A5915"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79881DD0" wp14:editId="6A07A1F5">
            <wp:extent cx="5926347" cy="3448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976733" cy="3478127"/>
                    </a:xfrm>
                    <a:prstGeom prst="rect">
                      <a:avLst/>
                    </a:prstGeom>
                  </pic:spPr>
                </pic:pic>
              </a:graphicData>
            </a:graphic>
          </wp:inline>
        </w:drawing>
      </w:r>
    </w:p>
    <w:p w14:paraId="21AE259E" w14:textId="25E2CCB3" w:rsidR="005A5915" w:rsidRDefault="005A5915"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t>Naïve Bayes Classification</w:t>
      </w:r>
    </w:p>
    <w:p w14:paraId="08D3B264" w14:textId="3F7BC065" w:rsidR="005A5915" w:rsidRDefault="005A5915"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10C99B1C" wp14:editId="2A2D1F30">
            <wp:extent cx="5994965" cy="3424687"/>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013642" cy="3435356"/>
                    </a:xfrm>
                    <a:prstGeom prst="rect">
                      <a:avLst/>
                    </a:prstGeom>
                  </pic:spPr>
                </pic:pic>
              </a:graphicData>
            </a:graphic>
          </wp:inline>
        </w:drawing>
      </w:r>
    </w:p>
    <w:p w14:paraId="79B946CE" w14:textId="77777777" w:rsidR="005A5915" w:rsidRDefault="005A5915" w:rsidP="00C357EE">
      <w:pPr>
        <w:spacing w:after="200" w:line="240" w:lineRule="auto"/>
        <w:rPr>
          <w:rFonts w:ascii="Franklin Gothic Book" w:hAnsi="Franklin Gothic Book"/>
          <w:b/>
          <w:color w:val="auto"/>
          <w:sz w:val="24"/>
          <w:szCs w:val="24"/>
        </w:rPr>
      </w:pPr>
    </w:p>
    <w:p w14:paraId="12F0825D" w14:textId="77777777" w:rsidR="005A5915" w:rsidRDefault="005A5915" w:rsidP="00C357EE">
      <w:pPr>
        <w:spacing w:after="200" w:line="240" w:lineRule="auto"/>
        <w:rPr>
          <w:rFonts w:ascii="Franklin Gothic Book" w:hAnsi="Franklin Gothic Book"/>
          <w:b/>
          <w:color w:val="auto"/>
          <w:sz w:val="24"/>
          <w:szCs w:val="24"/>
        </w:rPr>
      </w:pPr>
    </w:p>
    <w:p w14:paraId="0990BB69" w14:textId="53DE51AF" w:rsidR="005A5915" w:rsidRDefault="005A5915"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Neural Network Classification</w:t>
      </w:r>
    </w:p>
    <w:p w14:paraId="357627BA" w14:textId="21D8D43E" w:rsidR="005A5915" w:rsidRDefault="005A5915"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7F15E975" wp14:editId="5853CC7E">
            <wp:extent cx="5357019" cy="3096883"/>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367749" cy="3103086"/>
                    </a:xfrm>
                    <a:prstGeom prst="rect">
                      <a:avLst/>
                    </a:prstGeom>
                  </pic:spPr>
                </pic:pic>
              </a:graphicData>
            </a:graphic>
          </wp:inline>
        </w:drawing>
      </w:r>
    </w:p>
    <w:p w14:paraId="16531988" w14:textId="19832251" w:rsidR="005A5915" w:rsidRDefault="00E54BB9"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t>Boosted Tree</w:t>
      </w:r>
      <w:r w:rsidR="005A5915">
        <w:rPr>
          <w:rFonts w:ascii="Franklin Gothic Book" w:hAnsi="Franklin Gothic Book"/>
          <w:b/>
          <w:color w:val="auto"/>
          <w:sz w:val="24"/>
          <w:szCs w:val="24"/>
        </w:rPr>
        <w:t xml:space="preserve"> Classification</w:t>
      </w:r>
    </w:p>
    <w:p w14:paraId="2F08C1A4" w14:textId="20EE7D58" w:rsidR="005A5915" w:rsidRPr="005A5915" w:rsidRDefault="00211FDA"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784B4EEA" wp14:editId="4A2E0077">
            <wp:extent cx="5943600" cy="3448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943600" cy="3448685"/>
                    </a:xfrm>
                    <a:prstGeom prst="rect">
                      <a:avLst/>
                    </a:prstGeom>
                  </pic:spPr>
                </pic:pic>
              </a:graphicData>
            </a:graphic>
          </wp:inline>
        </w:drawing>
      </w:r>
    </w:p>
    <w:p w14:paraId="3572CC8D" w14:textId="77777777" w:rsidR="00211FDA" w:rsidRDefault="00211FDA" w:rsidP="00C357EE">
      <w:pPr>
        <w:spacing w:after="200" w:line="240" w:lineRule="auto"/>
        <w:rPr>
          <w:rFonts w:ascii="Franklin Gothic Book" w:hAnsi="Franklin Gothic Book"/>
          <w:bCs/>
          <w:color w:val="auto"/>
          <w:sz w:val="24"/>
          <w:szCs w:val="24"/>
        </w:rPr>
      </w:pPr>
    </w:p>
    <w:p w14:paraId="6BC1057E" w14:textId="77777777" w:rsidR="00211FDA" w:rsidRDefault="00211FDA" w:rsidP="00C357EE">
      <w:pPr>
        <w:spacing w:after="200" w:line="240" w:lineRule="auto"/>
        <w:rPr>
          <w:rFonts w:ascii="Franklin Gothic Book" w:hAnsi="Franklin Gothic Book"/>
          <w:bCs/>
          <w:color w:val="auto"/>
          <w:sz w:val="24"/>
          <w:szCs w:val="24"/>
        </w:rPr>
      </w:pPr>
    </w:p>
    <w:p w14:paraId="06262142" w14:textId="77777777" w:rsidR="00211FDA" w:rsidRDefault="00211FDA" w:rsidP="00C357EE">
      <w:pPr>
        <w:spacing w:after="200" w:line="240" w:lineRule="auto"/>
        <w:rPr>
          <w:rFonts w:ascii="Franklin Gothic Book" w:hAnsi="Franklin Gothic Book"/>
          <w:bCs/>
          <w:color w:val="auto"/>
          <w:sz w:val="24"/>
          <w:szCs w:val="24"/>
        </w:rPr>
      </w:pPr>
    </w:p>
    <w:p w14:paraId="33483C86" w14:textId="7FD6A741" w:rsidR="00B12C58" w:rsidRDefault="00B12C5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lastRenderedPageBreak/>
        <w:t xml:space="preserve">3. </w:t>
      </w:r>
      <w:r w:rsidR="00B62977">
        <w:rPr>
          <w:rFonts w:ascii="Franklin Gothic Book" w:hAnsi="Franklin Gothic Book"/>
          <w:bCs/>
          <w:color w:val="auto"/>
          <w:sz w:val="24"/>
          <w:szCs w:val="24"/>
        </w:rPr>
        <w:t>Build 5 classification models in JMP Pro</w:t>
      </w:r>
    </w:p>
    <w:p w14:paraId="26707E1E" w14:textId="77777777" w:rsidR="00211FDA" w:rsidRPr="005A5915" w:rsidRDefault="00211FDA" w:rsidP="00211FDA">
      <w:pPr>
        <w:spacing w:after="200" w:line="240" w:lineRule="auto"/>
        <w:rPr>
          <w:rFonts w:ascii="Franklin Gothic Book" w:hAnsi="Franklin Gothic Book"/>
          <w:b/>
          <w:color w:val="auto"/>
          <w:sz w:val="24"/>
          <w:szCs w:val="24"/>
        </w:rPr>
      </w:pPr>
      <w:r w:rsidRPr="005A5915">
        <w:rPr>
          <w:rFonts w:ascii="Franklin Gothic Book" w:hAnsi="Franklin Gothic Book"/>
          <w:b/>
          <w:color w:val="auto"/>
          <w:sz w:val="24"/>
          <w:szCs w:val="24"/>
        </w:rPr>
        <w:t>J48/Partition Model Classification</w:t>
      </w:r>
    </w:p>
    <w:p w14:paraId="68DB7759" w14:textId="10EF2182" w:rsidR="00211FDA" w:rsidRDefault="00211FDA" w:rsidP="00C357EE">
      <w:pPr>
        <w:spacing w:after="200" w:line="240" w:lineRule="auto"/>
        <w:rPr>
          <w:rFonts w:ascii="Franklin Gothic Book" w:hAnsi="Franklin Gothic Book"/>
          <w:bCs/>
          <w:color w:val="auto"/>
          <w:sz w:val="24"/>
          <w:szCs w:val="24"/>
        </w:rPr>
      </w:pPr>
      <w:r>
        <w:rPr>
          <w:rFonts w:ascii="Franklin Gothic Book" w:hAnsi="Franklin Gothic Book"/>
          <w:bCs/>
          <w:noProof/>
          <w:color w:val="auto"/>
          <w:sz w:val="24"/>
          <w:szCs w:val="24"/>
        </w:rPr>
        <w:drawing>
          <wp:inline distT="0" distB="0" distL="0" distR="0" wp14:anchorId="40E51FDD" wp14:editId="3BB4D994">
            <wp:extent cx="5533892" cy="51844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6300" cy="523357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54BB9" w:rsidRPr="007A6A55" w14:paraId="52E7C3FE" w14:textId="77777777" w:rsidTr="00A00C10">
        <w:tc>
          <w:tcPr>
            <w:tcW w:w="1335" w:type="dxa"/>
          </w:tcPr>
          <w:p w14:paraId="7CDD8199"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58C1B787"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1AAA9415"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CFF9B89"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14FE8933"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03E22660"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5E6D0DF"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E54BB9" w:rsidRPr="007A6A55" w14:paraId="29939904" w14:textId="77777777" w:rsidTr="00A00C10">
        <w:tc>
          <w:tcPr>
            <w:tcW w:w="1335" w:type="dxa"/>
          </w:tcPr>
          <w:p w14:paraId="2056BDF8" w14:textId="5B44A62F"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5" w:type="dxa"/>
          </w:tcPr>
          <w:p w14:paraId="3AC28CA4" w14:textId="5C3A3E32"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0.3964</w:t>
            </w:r>
          </w:p>
        </w:tc>
        <w:tc>
          <w:tcPr>
            <w:tcW w:w="1336" w:type="dxa"/>
          </w:tcPr>
          <w:p w14:paraId="549A363C" w14:textId="49E68914"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0.9115</w:t>
            </w:r>
          </w:p>
        </w:tc>
        <w:tc>
          <w:tcPr>
            <w:tcW w:w="1336" w:type="dxa"/>
          </w:tcPr>
          <w:p w14:paraId="3B1F80A7" w14:textId="1E7CC54D"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6" w:type="dxa"/>
          </w:tcPr>
          <w:p w14:paraId="42974CE0" w14:textId="3708B782"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0.8620</w:t>
            </w:r>
          </w:p>
        </w:tc>
        <w:tc>
          <w:tcPr>
            <w:tcW w:w="1336" w:type="dxa"/>
          </w:tcPr>
          <w:p w14:paraId="416D0EC8" w14:textId="66DA69ED"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0FDCED98" w14:textId="77777777" w:rsidR="00E54BB9" w:rsidRPr="007A6A55" w:rsidRDefault="00E54BB9"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E54BB9" w:rsidRPr="007A6A55" w14:paraId="47B7336C" w14:textId="77777777" w:rsidTr="00A00C10">
        <w:tc>
          <w:tcPr>
            <w:tcW w:w="1335" w:type="dxa"/>
          </w:tcPr>
          <w:p w14:paraId="1E61FC28" w14:textId="24871B1C"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5" w:type="dxa"/>
          </w:tcPr>
          <w:p w14:paraId="30134BDF" w14:textId="7C74F159"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0.1823</w:t>
            </w:r>
          </w:p>
        </w:tc>
        <w:tc>
          <w:tcPr>
            <w:tcW w:w="1336" w:type="dxa"/>
          </w:tcPr>
          <w:p w14:paraId="6F526C78" w14:textId="76E66B71"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0.3988</w:t>
            </w:r>
          </w:p>
        </w:tc>
        <w:tc>
          <w:tcPr>
            <w:tcW w:w="1336" w:type="dxa"/>
          </w:tcPr>
          <w:p w14:paraId="48183C37" w14:textId="6FE50D61"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6" w:type="dxa"/>
          </w:tcPr>
          <w:p w14:paraId="64CAF74D" w14:textId="5BEE9665"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0.4803</w:t>
            </w:r>
          </w:p>
        </w:tc>
        <w:tc>
          <w:tcPr>
            <w:tcW w:w="1336" w:type="dxa"/>
          </w:tcPr>
          <w:p w14:paraId="597E1F56" w14:textId="2FF1781F" w:rsidR="00E54BB9"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56850254" w14:textId="77777777" w:rsidR="00E54BB9" w:rsidRPr="007A6A55" w:rsidRDefault="00E54BB9"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75BC1C3F" w14:textId="77777777" w:rsidR="00273B92" w:rsidRDefault="00273B92" w:rsidP="00211FDA">
      <w:pPr>
        <w:spacing w:after="200" w:line="240" w:lineRule="auto"/>
        <w:rPr>
          <w:rFonts w:ascii="Franklin Gothic Book" w:hAnsi="Franklin Gothic Book"/>
          <w:b/>
          <w:color w:val="auto"/>
          <w:sz w:val="24"/>
          <w:szCs w:val="24"/>
        </w:rPr>
      </w:pPr>
    </w:p>
    <w:p w14:paraId="79AC4BEF" w14:textId="77777777" w:rsidR="00273B92" w:rsidRDefault="00273B92" w:rsidP="00211FDA">
      <w:pPr>
        <w:spacing w:after="200" w:line="240" w:lineRule="auto"/>
        <w:rPr>
          <w:rFonts w:ascii="Franklin Gothic Book" w:hAnsi="Franklin Gothic Book"/>
          <w:b/>
          <w:color w:val="auto"/>
          <w:sz w:val="24"/>
          <w:szCs w:val="24"/>
        </w:rPr>
      </w:pPr>
    </w:p>
    <w:p w14:paraId="698464BC" w14:textId="77777777" w:rsidR="00273B92" w:rsidRDefault="00273B92" w:rsidP="00211FDA">
      <w:pPr>
        <w:spacing w:after="200" w:line="240" w:lineRule="auto"/>
        <w:rPr>
          <w:rFonts w:ascii="Franklin Gothic Book" w:hAnsi="Franklin Gothic Book"/>
          <w:b/>
          <w:color w:val="auto"/>
          <w:sz w:val="24"/>
          <w:szCs w:val="24"/>
        </w:rPr>
      </w:pPr>
    </w:p>
    <w:p w14:paraId="4804A470" w14:textId="77777777" w:rsidR="00273B92" w:rsidRDefault="00273B92" w:rsidP="00211FDA">
      <w:pPr>
        <w:spacing w:after="200" w:line="240" w:lineRule="auto"/>
        <w:rPr>
          <w:rFonts w:ascii="Franklin Gothic Book" w:hAnsi="Franklin Gothic Book"/>
          <w:b/>
          <w:color w:val="auto"/>
          <w:sz w:val="24"/>
          <w:szCs w:val="24"/>
        </w:rPr>
      </w:pPr>
    </w:p>
    <w:p w14:paraId="16B84428" w14:textId="77777777" w:rsidR="00273B92" w:rsidRDefault="00273B92" w:rsidP="00211FDA">
      <w:pPr>
        <w:spacing w:after="200" w:line="240" w:lineRule="auto"/>
        <w:rPr>
          <w:rFonts w:ascii="Franklin Gothic Book" w:hAnsi="Franklin Gothic Book"/>
          <w:b/>
          <w:color w:val="auto"/>
          <w:sz w:val="24"/>
          <w:szCs w:val="24"/>
        </w:rPr>
      </w:pPr>
    </w:p>
    <w:p w14:paraId="7A32C896" w14:textId="08AAACEA" w:rsidR="00211FDA" w:rsidRDefault="00211FDA" w:rsidP="00211FDA">
      <w:pPr>
        <w:spacing w:after="200" w:line="240" w:lineRule="auto"/>
        <w:rPr>
          <w:rFonts w:ascii="Franklin Gothic Book" w:hAnsi="Franklin Gothic Book"/>
          <w:b/>
          <w:color w:val="auto"/>
          <w:sz w:val="24"/>
          <w:szCs w:val="24"/>
        </w:rPr>
      </w:pPr>
      <w:r w:rsidRPr="005A5915">
        <w:rPr>
          <w:rFonts w:ascii="Franklin Gothic Book" w:hAnsi="Franklin Gothic Book"/>
          <w:b/>
          <w:color w:val="auto"/>
          <w:sz w:val="24"/>
          <w:szCs w:val="24"/>
        </w:rPr>
        <w:lastRenderedPageBreak/>
        <w:t>K-nearest Neighbors</w:t>
      </w:r>
      <w:r>
        <w:rPr>
          <w:rFonts w:ascii="Franklin Gothic Book" w:hAnsi="Franklin Gothic Book"/>
          <w:b/>
          <w:color w:val="auto"/>
          <w:sz w:val="24"/>
          <w:szCs w:val="24"/>
        </w:rPr>
        <w:t xml:space="preserve"> Classification</w:t>
      </w:r>
    </w:p>
    <w:p w14:paraId="4FD35A0F" w14:textId="76D84F6D" w:rsidR="00211FDA" w:rsidRDefault="00211FDA" w:rsidP="00C357EE">
      <w:pPr>
        <w:spacing w:after="200" w:line="240" w:lineRule="auto"/>
        <w:rPr>
          <w:rFonts w:ascii="Franklin Gothic Book" w:hAnsi="Franklin Gothic Book"/>
          <w:bCs/>
          <w:color w:val="auto"/>
          <w:sz w:val="24"/>
          <w:szCs w:val="24"/>
        </w:rPr>
      </w:pPr>
      <w:r>
        <w:rPr>
          <w:rFonts w:ascii="Franklin Gothic Book" w:hAnsi="Franklin Gothic Book"/>
          <w:bCs/>
          <w:noProof/>
          <w:color w:val="auto"/>
          <w:sz w:val="24"/>
          <w:szCs w:val="24"/>
        </w:rPr>
        <w:drawing>
          <wp:inline distT="0" distB="0" distL="0" distR="0" wp14:anchorId="636BF46B" wp14:editId="689C907E">
            <wp:extent cx="5842881" cy="524486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882324" cy="5280266"/>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54BB9" w:rsidRPr="007A6A55" w14:paraId="2ACB643B" w14:textId="77777777" w:rsidTr="00A00C10">
        <w:tc>
          <w:tcPr>
            <w:tcW w:w="1335" w:type="dxa"/>
          </w:tcPr>
          <w:p w14:paraId="2181A3C8"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0574F917"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73849B21"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41402E89"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564606D3"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5780AA50"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E129AD9"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E54BB9" w:rsidRPr="007A6A55" w14:paraId="1A7BE9D5" w14:textId="77777777" w:rsidTr="00A00C10">
        <w:tc>
          <w:tcPr>
            <w:tcW w:w="1335" w:type="dxa"/>
          </w:tcPr>
          <w:p w14:paraId="57D0E667" w14:textId="5C7DF374"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0.8493</w:t>
            </w:r>
          </w:p>
        </w:tc>
        <w:tc>
          <w:tcPr>
            <w:tcW w:w="1335" w:type="dxa"/>
          </w:tcPr>
          <w:p w14:paraId="0423D563" w14:textId="2FE7B407"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0.4499</w:t>
            </w:r>
          </w:p>
        </w:tc>
        <w:tc>
          <w:tcPr>
            <w:tcW w:w="1336" w:type="dxa"/>
          </w:tcPr>
          <w:p w14:paraId="6DBDF3E1" w14:textId="2B4632F8"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0.8464</w:t>
            </w:r>
          </w:p>
        </w:tc>
        <w:tc>
          <w:tcPr>
            <w:tcW w:w="1336" w:type="dxa"/>
          </w:tcPr>
          <w:p w14:paraId="2B41F26E" w14:textId="71110B7E"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0.8493</w:t>
            </w:r>
          </w:p>
        </w:tc>
        <w:tc>
          <w:tcPr>
            <w:tcW w:w="1336" w:type="dxa"/>
          </w:tcPr>
          <w:p w14:paraId="1BFE2AD3" w14:textId="7D69F1CE"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0.8478</w:t>
            </w:r>
          </w:p>
        </w:tc>
        <w:tc>
          <w:tcPr>
            <w:tcW w:w="1336" w:type="dxa"/>
          </w:tcPr>
          <w:p w14:paraId="00BD915C" w14:textId="07ACAC94"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0.4007</w:t>
            </w:r>
          </w:p>
        </w:tc>
        <w:tc>
          <w:tcPr>
            <w:tcW w:w="1336" w:type="dxa"/>
          </w:tcPr>
          <w:p w14:paraId="037E2C73" w14:textId="77777777" w:rsidR="00E54BB9" w:rsidRPr="007A6A55" w:rsidRDefault="00E54BB9"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E54BB9" w:rsidRPr="007A6A55" w14:paraId="0078E3FA" w14:textId="77777777" w:rsidTr="00A00C10">
        <w:tc>
          <w:tcPr>
            <w:tcW w:w="1335" w:type="dxa"/>
          </w:tcPr>
          <w:p w14:paraId="1EC65C3E" w14:textId="6814F759"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0.5501</w:t>
            </w:r>
          </w:p>
        </w:tc>
        <w:tc>
          <w:tcPr>
            <w:tcW w:w="1335" w:type="dxa"/>
          </w:tcPr>
          <w:p w14:paraId="3ACD7226" w14:textId="5D708A65"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0.1507</w:t>
            </w:r>
          </w:p>
        </w:tc>
        <w:tc>
          <w:tcPr>
            <w:tcW w:w="1336" w:type="dxa"/>
          </w:tcPr>
          <w:p w14:paraId="76A0EDA0" w14:textId="48EC7DFF"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0.5556</w:t>
            </w:r>
          </w:p>
        </w:tc>
        <w:tc>
          <w:tcPr>
            <w:tcW w:w="1336" w:type="dxa"/>
          </w:tcPr>
          <w:p w14:paraId="16C8FA74" w14:textId="4ACB120A"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0.5501</w:t>
            </w:r>
          </w:p>
        </w:tc>
        <w:tc>
          <w:tcPr>
            <w:tcW w:w="1336" w:type="dxa"/>
          </w:tcPr>
          <w:p w14:paraId="373CFA33" w14:textId="75DF0C38"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0.5528</w:t>
            </w:r>
          </w:p>
        </w:tc>
        <w:tc>
          <w:tcPr>
            <w:tcW w:w="1336" w:type="dxa"/>
          </w:tcPr>
          <w:p w14:paraId="39574A00" w14:textId="4213107D"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0.4007</w:t>
            </w:r>
          </w:p>
        </w:tc>
        <w:tc>
          <w:tcPr>
            <w:tcW w:w="1336" w:type="dxa"/>
          </w:tcPr>
          <w:p w14:paraId="64BEA2D0" w14:textId="77777777" w:rsidR="00E54BB9" w:rsidRPr="007A6A55" w:rsidRDefault="00E54BB9"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5A8F73CF" w14:textId="77777777" w:rsidR="00273B92" w:rsidRDefault="00273B92" w:rsidP="00211FDA">
      <w:pPr>
        <w:spacing w:after="200" w:line="240" w:lineRule="auto"/>
        <w:rPr>
          <w:rFonts w:ascii="Franklin Gothic Book" w:hAnsi="Franklin Gothic Book"/>
          <w:b/>
          <w:color w:val="auto"/>
          <w:sz w:val="24"/>
          <w:szCs w:val="24"/>
        </w:rPr>
      </w:pPr>
    </w:p>
    <w:p w14:paraId="5007981E" w14:textId="77777777" w:rsidR="00273B92" w:rsidRDefault="00273B92" w:rsidP="00211FDA">
      <w:pPr>
        <w:spacing w:after="200" w:line="240" w:lineRule="auto"/>
        <w:rPr>
          <w:rFonts w:ascii="Franklin Gothic Book" w:hAnsi="Franklin Gothic Book"/>
          <w:b/>
          <w:color w:val="auto"/>
          <w:sz w:val="24"/>
          <w:szCs w:val="24"/>
        </w:rPr>
      </w:pPr>
    </w:p>
    <w:p w14:paraId="5F3B373B" w14:textId="77777777" w:rsidR="00273B92" w:rsidRDefault="00273B92" w:rsidP="00211FDA">
      <w:pPr>
        <w:spacing w:after="200" w:line="240" w:lineRule="auto"/>
        <w:rPr>
          <w:rFonts w:ascii="Franklin Gothic Book" w:hAnsi="Franklin Gothic Book"/>
          <w:b/>
          <w:color w:val="auto"/>
          <w:sz w:val="24"/>
          <w:szCs w:val="24"/>
        </w:rPr>
      </w:pPr>
    </w:p>
    <w:p w14:paraId="350C34EA" w14:textId="77777777" w:rsidR="00273B92" w:rsidRDefault="00273B92" w:rsidP="00211FDA">
      <w:pPr>
        <w:spacing w:after="200" w:line="240" w:lineRule="auto"/>
        <w:rPr>
          <w:rFonts w:ascii="Franklin Gothic Book" w:hAnsi="Franklin Gothic Book"/>
          <w:b/>
          <w:color w:val="auto"/>
          <w:sz w:val="24"/>
          <w:szCs w:val="24"/>
        </w:rPr>
      </w:pPr>
    </w:p>
    <w:p w14:paraId="0D2D6DCD" w14:textId="77777777" w:rsidR="00273B92" w:rsidRDefault="00273B92" w:rsidP="00211FDA">
      <w:pPr>
        <w:spacing w:after="200" w:line="240" w:lineRule="auto"/>
        <w:rPr>
          <w:rFonts w:ascii="Franklin Gothic Book" w:hAnsi="Franklin Gothic Book"/>
          <w:b/>
          <w:color w:val="auto"/>
          <w:sz w:val="24"/>
          <w:szCs w:val="24"/>
        </w:rPr>
      </w:pPr>
    </w:p>
    <w:p w14:paraId="3FC5969C" w14:textId="004B09E6" w:rsidR="00211FDA" w:rsidRDefault="00211FDA" w:rsidP="00211FDA">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Naïve Bayes Classification</w:t>
      </w:r>
    </w:p>
    <w:p w14:paraId="641AE80F" w14:textId="56C9A166" w:rsidR="00211FDA" w:rsidRDefault="00211FDA" w:rsidP="00C357EE">
      <w:pPr>
        <w:spacing w:after="200" w:line="240" w:lineRule="auto"/>
        <w:rPr>
          <w:rFonts w:ascii="Franklin Gothic Book" w:hAnsi="Franklin Gothic Book"/>
          <w:bCs/>
          <w:color w:val="auto"/>
          <w:sz w:val="24"/>
          <w:szCs w:val="24"/>
        </w:rPr>
      </w:pPr>
      <w:r>
        <w:rPr>
          <w:rFonts w:ascii="Franklin Gothic Book" w:hAnsi="Franklin Gothic Book"/>
          <w:bCs/>
          <w:noProof/>
          <w:color w:val="auto"/>
          <w:sz w:val="24"/>
          <w:szCs w:val="24"/>
        </w:rPr>
        <w:drawing>
          <wp:inline distT="0" distB="0" distL="0" distR="0" wp14:anchorId="1041B6E6" wp14:editId="05F80931">
            <wp:extent cx="6035018" cy="4960188"/>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6093797" cy="5008499"/>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54BB9" w:rsidRPr="007A6A55" w14:paraId="68152F6E" w14:textId="77777777" w:rsidTr="00A00C10">
        <w:tc>
          <w:tcPr>
            <w:tcW w:w="1335" w:type="dxa"/>
          </w:tcPr>
          <w:p w14:paraId="28520A6F"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6E670429"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01178FCF"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7FF4B5DD"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69F1CBEE"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7C295D5F"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9F005A3" w14:textId="77777777" w:rsidR="00E54BB9" w:rsidRPr="007A6A55" w:rsidRDefault="00E54BB9"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E54BB9" w:rsidRPr="007A6A55" w14:paraId="73233E72" w14:textId="77777777" w:rsidTr="00A00C10">
        <w:tc>
          <w:tcPr>
            <w:tcW w:w="1335" w:type="dxa"/>
          </w:tcPr>
          <w:p w14:paraId="0FC97A69" w14:textId="7F8DA9C8"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0.8971</w:t>
            </w:r>
          </w:p>
        </w:tc>
        <w:tc>
          <w:tcPr>
            <w:tcW w:w="1335" w:type="dxa"/>
          </w:tcPr>
          <w:p w14:paraId="3F69D3C1" w14:textId="4CFAC31F"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0.5406</w:t>
            </w:r>
          </w:p>
        </w:tc>
        <w:tc>
          <w:tcPr>
            <w:tcW w:w="1336" w:type="dxa"/>
          </w:tcPr>
          <w:p w14:paraId="59ED6323" w14:textId="6A2313C1"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0.6962</w:t>
            </w:r>
          </w:p>
        </w:tc>
        <w:tc>
          <w:tcPr>
            <w:tcW w:w="1336" w:type="dxa"/>
          </w:tcPr>
          <w:p w14:paraId="03010F42" w14:textId="5669137E"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0.8971</w:t>
            </w:r>
          </w:p>
        </w:tc>
        <w:tc>
          <w:tcPr>
            <w:tcW w:w="1336" w:type="dxa"/>
          </w:tcPr>
          <w:p w14:paraId="5AB30CC6" w14:textId="7985D7FA"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0.7840</w:t>
            </w:r>
          </w:p>
        </w:tc>
        <w:tc>
          <w:tcPr>
            <w:tcW w:w="1336" w:type="dxa"/>
          </w:tcPr>
          <w:p w14:paraId="21FDF1CF" w14:textId="6DEC47D4"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0.4050</w:t>
            </w:r>
          </w:p>
        </w:tc>
        <w:tc>
          <w:tcPr>
            <w:tcW w:w="1336" w:type="dxa"/>
          </w:tcPr>
          <w:p w14:paraId="26324F91" w14:textId="77777777" w:rsidR="00E54BB9" w:rsidRPr="007A6A55" w:rsidRDefault="00E54BB9"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E54BB9" w:rsidRPr="007A6A55" w14:paraId="6BA2410E" w14:textId="77777777" w:rsidTr="00A00C10">
        <w:tc>
          <w:tcPr>
            <w:tcW w:w="1335" w:type="dxa"/>
          </w:tcPr>
          <w:p w14:paraId="2A1F9446" w14:textId="09779889"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0.4594</w:t>
            </w:r>
          </w:p>
        </w:tc>
        <w:tc>
          <w:tcPr>
            <w:tcW w:w="1335" w:type="dxa"/>
          </w:tcPr>
          <w:p w14:paraId="18881AD2" w14:textId="04B07928"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0.1029</w:t>
            </w:r>
          </w:p>
        </w:tc>
        <w:tc>
          <w:tcPr>
            <w:tcW w:w="1336" w:type="dxa"/>
          </w:tcPr>
          <w:p w14:paraId="3879B884" w14:textId="6640312C"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0.7639</w:t>
            </w:r>
          </w:p>
        </w:tc>
        <w:tc>
          <w:tcPr>
            <w:tcW w:w="1336" w:type="dxa"/>
          </w:tcPr>
          <w:p w14:paraId="30A86BB5" w14:textId="7B2B5CA0"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0.4594</w:t>
            </w:r>
          </w:p>
        </w:tc>
        <w:tc>
          <w:tcPr>
            <w:tcW w:w="1336" w:type="dxa"/>
          </w:tcPr>
          <w:p w14:paraId="4838CABB" w14:textId="25B897E5"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0.5738</w:t>
            </w:r>
          </w:p>
        </w:tc>
        <w:tc>
          <w:tcPr>
            <w:tcW w:w="1336" w:type="dxa"/>
          </w:tcPr>
          <w:p w14:paraId="45C648D1" w14:textId="5EDD0561" w:rsidR="00E54BB9" w:rsidRPr="007A6A55" w:rsidRDefault="0094297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0.4050</w:t>
            </w:r>
          </w:p>
        </w:tc>
        <w:tc>
          <w:tcPr>
            <w:tcW w:w="1336" w:type="dxa"/>
          </w:tcPr>
          <w:p w14:paraId="62E44E71" w14:textId="77777777" w:rsidR="00E54BB9" w:rsidRPr="007A6A55" w:rsidRDefault="00E54BB9"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73034754" w14:textId="77777777" w:rsidR="00273B92" w:rsidRDefault="00273B92" w:rsidP="00211FDA">
      <w:pPr>
        <w:spacing w:after="200" w:line="240" w:lineRule="auto"/>
        <w:rPr>
          <w:rFonts w:ascii="Franklin Gothic Book" w:hAnsi="Franklin Gothic Book"/>
          <w:b/>
          <w:color w:val="auto"/>
          <w:sz w:val="24"/>
          <w:szCs w:val="24"/>
        </w:rPr>
      </w:pPr>
    </w:p>
    <w:p w14:paraId="71794461" w14:textId="77777777" w:rsidR="00273B92" w:rsidRDefault="00273B92" w:rsidP="00211FDA">
      <w:pPr>
        <w:spacing w:after="200" w:line="240" w:lineRule="auto"/>
        <w:rPr>
          <w:rFonts w:ascii="Franklin Gothic Book" w:hAnsi="Franklin Gothic Book"/>
          <w:b/>
          <w:color w:val="auto"/>
          <w:sz w:val="24"/>
          <w:szCs w:val="24"/>
        </w:rPr>
      </w:pPr>
    </w:p>
    <w:p w14:paraId="639D23DD" w14:textId="77777777" w:rsidR="00273B92" w:rsidRDefault="00273B92" w:rsidP="00211FDA">
      <w:pPr>
        <w:spacing w:after="200" w:line="240" w:lineRule="auto"/>
        <w:rPr>
          <w:rFonts w:ascii="Franklin Gothic Book" w:hAnsi="Franklin Gothic Book"/>
          <w:b/>
          <w:color w:val="auto"/>
          <w:sz w:val="24"/>
          <w:szCs w:val="24"/>
        </w:rPr>
      </w:pPr>
    </w:p>
    <w:p w14:paraId="293891D6" w14:textId="77777777" w:rsidR="00273B92" w:rsidRDefault="00273B92" w:rsidP="00211FDA">
      <w:pPr>
        <w:spacing w:after="200" w:line="240" w:lineRule="auto"/>
        <w:rPr>
          <w:rFonts w:ascii="Franklin Gothic Book" w:hAnsi="Franklin Gothic Book"/>
          <w:b/>
          <w:color w:val="auto"/>
          <w:sz w:val="24"/>
          <w:szCs w:val="24"/>
        </w:rPr>
      </w:pPr>
    </w:p>
    <w:p w14:paraId="6FA5F929" w14:textId="77777777" w:rsidR="00273B92" w:rsidRDefault="00273B92" w:rsidP="00211FDA">
      <w:pPr>
        <w:spacing w:after="200" w:line="240" w:lineRule="auto"/>
        <w:rPr>
          <w:rFonts w:ascii="Franklin Gothic Book" w:hAnsi="Franklin Gothic Book"/>
          <w:b/>
          <w:color w:val="auto"/>
          <w:sz w:val="24"/>
          <w:szCs w:val="24"/>
        </w:rPr>
      </w:pPr>
    </w:p>
    <w:p w14:paraId="3D9DB163" w14:textId="77777777" w:rsidR="00273B92" w:rsidRDefault="00273B92" w:rsidP="00211FDA">
      <w:pPr>
        <w:spacing w:after="200" w:line="240" w:lineRule="auto"/>
        <w:rPr>
          <w:rFonts w:ascii="Franklin Gothic Book" w:hAnsi="Franklin Gothic Book"/>
          <w:b/>
          <w:color w:val="auto"/>
          <w:sz w:val="24"/>
          <w:szCs w:val="24"/>
        </w:rPr>
      </w:pPr>
    </w:p>
    <w:p w14:paraId="52A28DC1" w14:textId="247F6FFE" w:rsidR="00211FDA" w:rsidRDefault="00211FDA" w:rsidP="00211FDA">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Neural Network Classification</w:t>
      </w:r>
    </w:p>
    <w:p w14:paraId="33C08B85" w14:textId="13EF12F9" w:rsidR="00211FDA" w:rsidRDefault="00211FDA" w:rsidP="00C357EE">
      <w:pPr>
        <w:spacing w:after="200" w:line="240" w:lineRule="auto"/>
        <w:rPr>
          <w:rFonts w:ascii="Franklin Gothic Book" w:hAnsi="Franklin Gothic Book"/>
          <w:bCs/>
          <w:color w:val="auto"/>
          <w:sz w:val="24"/>
          <w:szCs w:val="24"/>
        </w:rPr>
      </w:pPr>
      <w:r>
        <w:rPr>
          <w:rFonts w:ascii="Franklin Gothic Book" w:hAnsi="Franklin Gothic Book"/>
          <w:bCs/>
          <w:noProof/>
          <w:color w:val="auto"/>
          <w:sz w:val="24"/>
          <w:szCs w:val="24"/>
        </w:rPr>
        <w:drawing>
          <wp:inline distT="0" distB="0" distL="0" distR="0" wp14:anchorId="55B797F9" wp14:editId="3BF69EA7">
            <wp:extent cx="4345549" cy="4891177"/>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4380266" cy="4930253"/>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82A73" w:rsidRPr="007A6A55" w14:paraId="0FF37B07" w14:textId="77777777" w:rsidTr="00A00C10">
        <w:tc>
          <w:tcPr>
            <w:tcW w:w="1335" w:type="dxa"/>
          </w:tcPr>
          <w:p w14:paraId="615BED28"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1EA608E6"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62B03293"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C911522"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04E48A21"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4E93C01F"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53E3E94"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A82A73" w:rsidRPr="007A6A55" w14:paraId="5B98DCFD" w14:textId="77777777" w:rsidTr="00A00C10">
        <w:tc>
          <w:tcPr>
            <w:tcW w:w="1335" w:type="dxa"/>
          </w:tcPr>
          <w:p w14:paraId="0AC3650F" w14:textId="70DE7211"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0.8484</w:t>
            </w:r>
          </w:p>
        </w:tc>
        <w:tc>
          <w:tcPr>
            <w:tcW w:w="1335" w:type="dxa"/>
          </w:tcPr>
          <w:p w14:paraId="050895B1" w14:textId="3E52298D"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0.3946</w:t>
            </w:r>
          </w:p>
        </w:tc>
        <w:tc>
          <w:tcPr>
            <w:tcW w:w="1336" w:type="dxa"/>
          </w:tcPr>
          <w:p w14:paraId="35636558" w14:textId="5EF3B505"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0.8816</w:t>
            </w:r>
          </w:p>
        </w:tc>
        <w:tc>
          <w:tcPr>
            <w:tcW w:w="1336" w:type="dxa"/>
          </w:tcPr>
          <w:p w14:paraId="4133A3BB" w14:textId="3C4D2B61"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0.8484</w:t>
            </w:r>
          </w:p>
        </w:tc>
        <w:tc>
          <w:tcPr>
            <w:tcW w:w="1336" w:type="dxa"/>
          </w:tcPr>
          <w:p w14:paraId="751D10B3" w14:textId="4691E545"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0.8647</w:t>
            </w:r>
          </w:p>
        </w:tc>
        <w:tc>
          <w:tcPr>
            <w:tcW w:w="1336" w:type="dxa"/>
          </w:tcPr>
          <w:p w14:paraId="7716A613" w14:textId="09D9E112"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0.4352</w:t>
            </w:r>
          </w:p>
        </w:tc>
        <w:tc>
          <w:tcPr>
            <w:tcW w:w="1336" w:type="dxa"/>
          </w:tcPr>
          <w:p w14:paraId="3AEE1B44" w14:textId="77777777" w:rsidR="00A82A73"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A82A73" w:rsidRPr="007A6A55" w14:paraId="684B267B" w14:textId="77777777" w:rsidTr="00A00C10">
        <w:tc>
          <w:tcPr>
            <w:tcW w:w="1335" w:type="dxa"/>
          </w:tcPr>
          <w:p w14:paraId="1262B539" w14:textId="133C2B1F"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0.6054</w:t>
            </w:r>
          </w:p>
        </w:tc>
        <w:tc>
          <w:tcPr>
            <w:tcW w:w="1335" w:type="dxa"/>
          </w:tcPr>
          <w:p w14:paraId="6FCF00FA" w14:textId="3CAD7B11"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0.1516</w:t>
            </w:r>
          </w:p>
        </w:tc>
        <w:tc>
          <w:tcPr>
            <w:tcW w:w="1336" w:type="dxa"/>
          </w:tcPr>
          <w:p w14:paraId="73657CA4" w14:textId="6CA61D32"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0.5357</w:t>
            </w:r>
          </w:p>
        </w:tc>
        <w:tc>
          <w:tcPr>
            <w:tcW w:w="1336" w:type="dxa"/>
          </w:tcPr>
          <w:p w14:paraId="176B894E" w14:textId="4BFD1116"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0.6054</w:t>
            </w:r>
          </w:p>
        </w:tc>
        <w:tc>
          <w:tcPr>
            <w:tcW w:w="1336" w:type="dxa"/>
          </w:tcPr>
          <w:p w14:paraId="137F3434" w14:textId="5142C9BE"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0.5684</w:t>
            </w:r>
          </w:p>
        </w:tc>
        <w:tc>
          <w:tcPr>
            <w:tcW w:w="1336" w:type="dxa"/>
          </w:tcPr>
          <w:p w14:paraId="12027194" w14:textId="756F0F2E" w:rsidR="00A82A73" w:rsidRPr="007A6A55" w:rsidRDefault="00CC505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0.4352</w:t>
            </w:r>
          </w:p>
        </w:tc>
        <w:tc>
          <w:tcPr>
            <w:tcW w:w="1336" w:type="dxa"/>
          </w:tcPr>
          <w:p w14:paraId="02CC0792" w14:textId="77777777" w:rsidR="00A82A73"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1D73DD0B" w14:textId="77777777" w:rsidR="00273B92" w:rsidRDefault="00273B92" w:rsidP="00211FDA">
      <w:pPr>
        <w:spacing w:after="200" w:line="240" w:lineRule="auto"/>
        <w:rPr>
          <w:rFonts w:ascii="Franklin Gothic Book" w:hAnsi="Franklin Gothic Book"/>
          <w:b/>
          <w:color w:val="auto"/>
          <w:sz w:val="24"/>
          <w:szCs w:val="24"/>
        </w:rPr>
      </w:pPr>
    </w:p>
    <w:p w14:paraId="1FB2365A" w14:textId="77777777" w:rsidR="00273B92" w:rsidRDefault="00273B92" w:rsidP="00211FDA">
      <w:pPr>
        <w:spacing w:after="200" w:line="240" w:lineRule="auto"/>
        <w:rPr>
          <w:rFonts w:ascii="Franklin Gothic Book" w:hAnsi="Franklin Gothic Book"/>
          <w:b/>
          <w:color w:val="auto"/>
          <w:sz w:val="24"/>
          <w:szCs w:val="24"/>
        </w:rPr>
      </w:pPr>
    </w:p>
    <w:p w14:paraId="19415FF7" w14:textId="77777777" w:rsidR="00273B92" w:rsidRDefault="00273B92" w:rsidP="00211FDA">
      <w:pPr>
        <w:spacing w:after="200" w:line="240" w:lineRule="auto"/>
        <w:rPr>
          <w:rFonts w:ascii="Franklin Gothic Book" w:hAnsi="Franklin Gothic Book"/>
          <w:b/>
          <w:color w:val="auto"/>
          <w:sz w:val="24"/>
          <w:szCs w:val="24"/>
        </w:rPr>
      </w:pPr>
    </w:p>
    <w:p w14:paraId="5897C466" w14:textId="77777777" w:rsidR="00273B92" w:rsidRDefault="00273B92" w:rsidP="00211FDA">
      <w:pPr>
        <w:spacing w:after="200" w:line="240" w:lineRule="auto"/>
        <w:rPr>
          <w:rFonts w:ascii="Franklin Gothic Book" w:hAnsi="Franklin Gothic Book"/>
          <w:b/>
          <w:color w:val="auto"/>
          <w:sz w:val="24"/>
          <w:szCs w:val="24"/>
        </w:rPr>
      </w:pPr>
    </w:p>
    <w:p w14:paraId="7B080190" w14:textId="77777777" w:rsidR="00273B92" w:rsidRDefault="00273B92" w:rsidP="00211FDA">
      <w:pPr>
        <w:spacing w:after="200" w:line="240" w:lineRule="auto"/>
        <w:rPr>
          <w:rFonts w:ascii="Franklin Gothic Book" w:hAnsi="Franklin Gothic Book"/>
          <w:b/>
          <w:color w:val="auto"/>
          <w:sz w:val="24"/>
          <w:szCs w:val="24"/>
        </w:rPr>
      </w:pPr>
    </w:p>
    <w:p w14:paraId="59A2A737" w14:textId="77777777" w:rsidR="00273B92" w:rsidRDefault="00273B92" w:rsidP="00211FDA">
      <w:pPr>
        <w:spacing w:after="200" w:line="240" w:lineRule="auto"/>
        <w:rPr>
          <w:rFonts w:ascii="Franklin Gothic Book" w:hAnsi="Franklin Gothic Book"/>
          <w:b/>
          <w:color w:val="auto"/>
          <w:sz w:val="24"/>
          <w:szCs w:val="24"/>
        </w:rPr>
      </w:pPr>
    </w:p>
    <w:p w14:paraId="25B51C21" w14:textId="77777777" w:rsidR="00273B92" w:rsidRDefault="00273B92" w:rsidP="00211FDA">
      <w:pPr>
        <w:spacing w:after="200" w:line="240" w:lineRule="auto"/>
        <w:rPr>
          <w:rFonts w:ascii="Franklin Gothic Book" w:hAnsi="Franklin Gothic Book"/>
          <w:b/>
          <w:color w:val="auto"/>
          <w:sz w:val="24"/>
          <w:szCs w:val="24"/>
        </w:rPr>
      </w:pPr>
    </w:p>
    <w:p w14:paraId="66C403B6" w14:textId="545988D9" w:rsidR="00211FDA" w:rsidRDefault="00211FDA" w:rsidP="00211FDA">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Bo</w:t>
      </w:r>
      <w:r w:rsidR="00502EE2">
        <w:rPr>
          <w:rFonts w:ascii="Franklin Gothic Book" w:hAnsi="Franklin Gothic Book"/>
          <w:b/>
          <w:color w:val="auto"/>
          <w:sz w:val="24"/>
          <w:szCs w:val="24"/>
        </w:rPr>
        <w:t>osted Tree</w:t>
      </w:r>
      <w:r>
        <w:rPr>
          <w:rFonts w:ascii="Franklin Gothic Book" w:hAnsi="Franklin Gothic Book"/>
          <w:b/>
          <w:color w:val="auto"/>
          <w:sz w:val="24"/>
          <w:szCs w:val="24"/>
        </w:rPr>
        <w:t xml:space="preserve"> Classification</w:t>
      </w:r>
    </w:p>
    <w:p w14:paraId="424D3436" w14:textId="2C2E047B" w:rsidR="00211FDA" w:rsidRDefault="00502EE2" w:rsidP="00C357EE">
      <w:pPr>
        <w:spacing w:after="200" w:line="240" w:lineRule="auto"/>
        <w:rPr>
          <w:rFonts w:ascii="Franklin Gothic Book" w:hAnsi="Franklin Gothic Book"/>
          <w:bCs/>
          <w:color w:val="auto"/>
          <w:sz w:val="24"/>
          <w:szCs w:val="24"/>
        </w:rPr>
      </w:pPr>
      <w:r>
        <w:rPr>
          <w:rFonts w:ascii="Franklin Gothic Book" w:hAnsi="Franklin Gothic Book"/>
          <w:bCs/>
          <w:noProof/>
          <w:color w:val="auto"/>
          <w:sz w:val="24"/>
          <w:szCs w:val="24"/>
        </w:rPr>
        <w:drawing>
          <wp:inline distT="0" distB="0" distL="0" distR="0" wp14:anchorId="7C6EA691" wp14:editId="35CB4877">
            <wp:extent cx="5983199" cy="5175849"/>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8">
                      <a:extLst>
                        <a:ext uri="{28A0092B-C50C-407E-A947-70E740481C1C}">
                          <a14:useLocalDpi xmlns:a14="http://schemas.microsoft.com/office/drawing/2010/main" val="0"/>
                        </a:ext>
                      </a:extLst>
                    </a:blip>
                    <a:stretch>
                      <a:fillRect/>
                    </a:stretch>
                  </pic:blipFill>
                  <pic:spPr>
                    <a:xfrm>
                      <a:off x="0" y="0"/>
                      <a:ext cx="6036725" cy="5222152"/>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82A73" w:rsidRPr="007A6A55" w14:paraId="55E232F2" w14:textId="77777777" w:rsidTr="00A00C10">
        <w:tc>
          <w:tcPr>
            <w:tcW w:w="1335" w:type="dxa"/>
          </w:tcPr>
          <w:p w14:paraId="49342DB2"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71C9E2F2"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69146395"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4E3D4D21"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20C4CA73"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389760FD"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2270A121" w14:textId="77777777" w:rsidR="00A82A73" w:rsidRPr="007A6A55" w:rsidRDefault="00A82A73"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A82A73" w:rsidRPr="007A6A55" w14:paraId="475ABFCB" w14:textId="77777777" w:rsidTr="00A00C10">
        <w:tc>
          <w:tcPr>
            <w:tcW w:w="1335" w:type="dxa"/>
          </w:tcPr>
          <w:p w14:paraId="61C96473" w14:textId="5BB6485F" w:rsidR="00A82A73" w:rsidRPr="007A6A55" w:rsidRDefault="00032FB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0.8391</w:t>
            </w:r>
          </w:p>
        </w:tc>
        <w:tc>
          <w:tcPr>
            <w:tcW w:w="1335" w:type="dxa"/>
          </w:tcPr>
          <w:p w14:paraId="061F7742" w14:textId="082AC483" w:rsidR="00A82A73" w:rsidRPr="007A6A55" w:rsidRDefault="00032FB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0.3636</w:t>
            </w:r>
          </w:p>
        </w:tc>
        <w:tc>
          <w:tcPr>
            <w:tcW w:w="1336" w:type="dxa"/>
          </w:tcPr>
          <w:p w14:paraId="002ECC8A" w14:textId="3F81A57A" w:rsidR="00A82A73" w:rsidRPr="007A6A55" w:rsidRDefault="00032FB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0.9061</w:t>
            </w:r>
          </w:p>
        </w:tc>
        <w:tc>
          <w:tcPr>
            <w:tcW w:w="1336" w:type="dxa"/>
          </w:tcPr>
          <w:p w14:paraId="1E696808" w14:textId="5D799BA6" w:rsidR="00A82A73" w:rsidRPr="007A6A55" w:rsidRDefault="00032FBF"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0.8391</w:t>
            </w:r>
          </w:p>
        </w:tc>
        <w:tc>
          <w:tcPr>
            <w:tcW w:w="1336" w:type="dxa"/>
          </w:tcPr>
          <w:p w14:paraId="4CC8C097" w14:textId="501752BE"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0.8713</w:t>
            </w:r>
          </w:p>
        </w:tc>
        <w:tc>
          <w:tcPr>
            <w:tcW w:w="1336" w:type="dxa"/>
          </w:tcPr>
          <w:p w14:paraId="4C91463C" w14:textId="5309F8E7"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0.4319</w:t>
            </w:r>
          </w:p>
        </w:tc>
        <w:tc>
          <w:tcPr>
            <w:tcW w:w="1336" w:type="dxa"/>
          </w:tcPr>
          <w:p w14:paraId="7C403C6B" w14:textId="77777777" w:rsidR="00A82A73"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A82A73" w:rsidRPr="007A6A55" w14:paraId="3148392D" w14:textId="77777777" w:rsidTr="00A00C10">
        <w:tc>
          <w:tcPr>
            <w:tcW w:w="1335" w:type="dxa"/>
          </w:tcPr>
          <w:p w14:paraId="7F7CB060" w14:textId="3BDC7272"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0.6364</w:t>
            </w:r>
          </w:p>
        </w:tc>
        <w:tc>
          <w:tcPr>
            <w:tcW w:w="1335" w:type="dxa"/>
          </w:tcPr>
          <w:p w14:paraId="6D8746B6" w14:textId="72DCC081"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0.1609</w:t>
            </w:r>
          </w:p>
        </w:tc>
        <w:tc>
          <w:tcPr>
            <w:tcW w:w="1336" w:type="dxa"/>
          </w:tcPr>
          <w:p w14:paraId="79B0AD6C" w14:textId="5BD9E021"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0.4861</w:t>
            </w:r>
          </w:p>
        </w:tc>
        <w:tc>
          <w:tcPr>
            <w:tcW w:w="1336" w:type="dxa"/>
          </w:tcPr>
          <w:p w14:paraId="09FA0B70" w14:textId="5F992C2D"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0.6364</w:t>
            </w:r>
          </w:p>
        </w:tc>
        <w:tc>
          <w:tcPr>
            <w:tcW w:w="1336" w:type="dxa"/>
          </w:tcPr>
          <w:p w14:paraId="58957D43" w14:textId="5FA2478F"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0.5512</w:t>
            </w:r>
          </w:p>
        </w:tc>
        <w:tc>
          <w:tcPr>
            <w:tcW w:w="1336" w:type="dxa"/>
          </w:tcPr>
          <w:p w14:paraId="79F3484E" w14:textId="58C3720D" w:rsidR="00A82A73" w:rsidRPr="007A6A55" w:rsidRDefault="00F97B85"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0.4319</w:t>
            </w:r>
          </w:p>
        </w:tc>
        <w:tc>
          <w:tcPr>
            <w:tcW w:w="1336" w:type="dxa"/>
          </w:tcPr>
          <w:p w14:paraId="0529D7CB" w14:textId="77777777" w:rsidR="00A82A73" w:rsidRPr="007A6A55" w:rsidRDefault="00A82A73"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0A6E90AC" w14:textId="77777777" w:rsidR="00E54BB9" w:rsidRDefault="00E54BB9" w:rsidP="00C357EE">
      <w:pPr>
        <w:spacing w:after="200" w:line="240" w:lineRule="auto"/>
        <w:rPr>
          <w:rFonts w:ascii="Franklin Gothic Book" w:hAnsi="Franklin Gothic Book"/>
          <w:bCs/>
          <w:color w:val="auto"/>
          <w:sz w:val="24"/>
          <w:szCs w:val="24"/>
        </w:rPr>
      </w:pPr>
    </w:p>
    <w:p w14:paraId="72123393" w14:textId="77777777" w:rsidR="00E54BB9" w:rsidRDefault="00E54BB9" w:rsidP="00C357EE">
      <w:pPr>
        <w:spacing w:after="200" w:line="240" w:lineRule="auto"/>
        <w:rPr>
          <w:rFonts w:ascii="Franklin Gothic Book" w:hAnsi="Franklin Gothic Book"/>
          <w:bCs/>
          <w:color w:val="auto"/>
          <w:sz w:val="24"/>
          <w:szCs w:val="24"/>
        </w:rPr>
      </w:pPr>
    </w:p>
    <w:p w14:paraId="36FE004D" w14:textId="77777777" w:rsidR="00E54BB9" w:rsidRDefault="00E54BB9" w:rsidP="00C357EE">
      <w:pPr>
        <w:spacing w:after="200" w:line="240" w:lineRule="auto"/>
        <w:rPr>
          <w:rFonts w:ascii="Franklin Gothic Book" w:hAnsi="Franklin Gothic Book"/>
          <w:bCs/>
          <w:color w:val="auto"/>
          <w:sz w:val="24"/>
          <w:szCs w:val="24"/>
        </w:rPr>
      </w:pPr>
    </w:p>
    <w:p w14:paraId="42CF2F43" w14:textId="77777777" w:rsidR="00E54BB9" w:rsidRDefault="00E54BB9" w:rsidP="00C357EE">
      <w:pPr>
        <w:spacing w:after="200" w:line="240" w:lineRule="auto"/>
        <w:rPr>
          <w:rFonts w:ascii="Franklin Gothic Book" w:hAnsi="Franklin Gothic Book"/>
          <w:bCs/>
          <w:color w:val="auto"/>
          <w:sz w:val="24"/>
          <w:szCs w:val="24"/>
        </w:rPr>
      </w:pPr>
    </w:p>
    <w:p w14:paraId="56223449" w14:textId="77777777" w:rsidR="00E54BB9" w:rsidRDefault="00E54BB9" w:rsidP="00C357EE">
      <w:pPr>
        <w:spacing w:after="200" w:line="240" w:lineRule="auto"/>
        <w:rPr>
          <w:rFonts w:ascii="Franklin Gothic Book" w:hAnsi="Franklin Gothic Book"/>
          <w:bCs/>
          <w:color w:val="auto"/>
          <w:sz w:val="24"/>
          <w:szCs w:val="24"/>
        </w:rPr>
      </w:pPr>
    </w:p>
    <w:p w14:paraId="26EE7D1F" w14:textId="77777777" w:rsidR="00E54BB9" w:rsidRDefault="00E54BB9" w:rsidP="00C357EE">
      <w:pPr>
        <w:spacing w:after="200" w:line="240" w:lineRule="auto"/>
        <w:rPr>
          <w:rFonts w:ascii="Franklin Gothic Book" w:hAnsi="Franklin Gothic Book"/>
          <w:bCs/>
          <w:color w:val="auto"/>
          <w:sz w:val="24"/>
          <w:szCs w:val="24"/>
        </w:rPr>
      </w:pPr>
    </w:p>
    <w:p w14:paraId="4735CD43" w14:textId="0650B81C" w:rsidR="00211FDA" w:rsidRDefault="00B12C58"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lastRenderedPageBreak/>
        <w:t xml:space="preserve">4. </w:t>
      </w:r>
      <w:r w:rsidR="00B62977">
        <w:rPr>
          <w:rFonts w:ascii="Franklin Gothic Book" w:hAnsi="Franklin Gothic Book"/>
          <w:bCs/>
          <w:color w:val="auto"/>
          <w:sz w:val="24"/>
          <w:szCs w:val="24"/>
        </w:rPr>
        <w:t>Select 5 attribution selection methods in Weka</w:t>
      </w:r>
    </w:p>
    <w:p w14:paraId="4EDDF82E" w14:textId="3A8E0D13" w:rsidR="00F1116F" w:rsidRDefault="00F1116F"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5. </w:t>
      </w:r>
      <w:r w:rsidRPr="00F1116F">
        <w:rPr>
          <w:rFonts w:ascii="Franklin Gothic Book" w:hAnsi="Franklin Gothic Book"/>
          <w:bCs/>
          <w:color w:val="auto"/>
          <w:sz w:val="24"/>
          <w:szCs w:val="24"/>
        </w:rPr>
        <w:t>Select 5 sets of attributes by each attribute selection method and prepare five reduce</w:t>
      </w:r>
      <w:r>
        <w:rPr>
          <w:rFonts w:ascii="Franklin Gothic Book" w:hAnsi="Franklin Gothic Book"/>
          <w:bCs/>
          <w:color w:val="auto"/>
          <w:sz w:val="24"/>
          <w:szCs w:val="24"/>
        </w:rPr>
        <w:t>d training datasets</w:t>
      </w:r>
    </w:p>
    <w:p w14:paraId="67D8B56C" w14:textId="21D6D7EA" w:rsidR="00F1116F" w:rsidRDefault="00F1116F"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6. </w:t>
      </w:r>
      <w:r w:rsidRPr="00F1116F">
        <w:rPr>
          <w:rFonts w:ascii="Franklin Gothic Book" w:hAnsi="Franklin Gothic Book"/>
          <w:bCs/>
          <w:color w:val="auto"/>
          <w:sz w:val="24"/>
          <w:szCs w:val="24"/>
        </w:rPr>
        <w:t xml:space="preserve">Add an extra attribute called “Validation”, split the preprocessed dataset into a training dataset and a test dataset. Training dataset has </w:t>
      </w:r>
      <w:r w:rsidRPr="00F1116F">
        <w:rPr>
          <w:rFonts w:ascii="Franklin Gothic Book" w:hAnsi="Franklin Gothic Book"/>
          <w:b/>
          <w:color w:val="auto"/>
          <w:sz w:val="24"/>
          <w:szCs w:val="24"/>
        </w:rPr>
        <w:t>3991 tuples (66%)</w:t>
      </w:r>
      <w:r w:rsidRPr="00F1116F">
        <w:rPr>
          <w:rFonts w:ascii="Franklin Gothic Book" w:hAnsi="Franklin Gothic Book"/>
          <w:bCs/>
          <w:color w:val="auto"/>
          <w:sz w:val="24"/>
          <w:szCs w:val="24"/>
        </w:rPr>
        <w:t xml:space="preserve">, test dataset has </w:t>
      </w:r>
      <w:r w:rsidRPr="00F1116F">
        <w:rPr>
          <w:rFonts w:ascii="Franklin Gothic Book" w:hAnsi="Franklin Gothic Book"/>
          <w:b/>
          <w:color w:val="auto"/>
          <w:sz w:val="24"/>
          <w:szCs w:val="24"/>
        </w:rPr>
        <w:t>1995 tuples (33%)</w:t>
      </w:r>
      <w:r w:rsidRPr="00F1116F">
        <w:rPr>
          <w:rFonts w:ascii="Franklin Gothic Book" w:hAnsi="Franklin Gothic Book"/>
          <w:bCs/>
          <w:color w:val="auto"/>
          <w:sz w:val="24"/>
          <w:szCs w:val="24"/>
        </w:rPr>
        <w:t xml:space="preserve">. Total with </w:t>
      </w:r>
      <w:r w:rsidRPr="00F1116F">
        <w:rPr>
          <w:rFonts w:ascii="Franklin Gothic Book" w:hAnsi="Franklin Gothic Book"/>
          <w:b/>
          <w:color w:val="auto"/>
          <w:sz w:val="24"/>
          <w:szCs w:val="24"/>
        </w:rPr>
        <w:t>5986 tuples</w:t>
      </w:r>
    </w:p>
    <w:p w14:paraId="13806FC7" w14:textId="36FCF885" w:rsidR="00F1116F" w:rsidRDefault="00F1116F"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7. </w:t>
      </w:r>
      <w:r w:rsidRPr="00F1116F">
        <w:rPr>
          <w:rFonts w:ascii="Franklin Gothic Book" w:hAnsi="Franklin Gothic Book"/>
          <w:bCs/>
          <w:color w:val="auto"/>
          <w:sz w:val="24"/>
          <w:szCs w:val="24"/>
        </w:rPr>
        <w:t>From each reduced training dataset, build five classification models and test them on the corresponding reduced test dataset</w:t>
      </w:r>
    </w:p>
    <w:p w14:paraId="34DE1530" w14:textId="69F94ACD" w:rsidR="008164B7" w:rsidRDefault="008164B7" w:rsidP="00C357EE">
      <w:pPr>
        <w:spacing w:after="200" w:line="240" w:lineRule="auto"/>
        <w:rPr>
          <w:rFonts w:ascii="Franklin Gothic Book" w:eastAsia="TimesNewRomanPSMT" w:hAnsi="Franklin Gothic Book" w:cs="TimesNewRomanPSMT"/>
          <w:color w:val="auto"/>
          <w:sz w:val="24"/>
          <w:szCs w:val="24"/>
        </w:rPr>
      </w:pPr>
      <w:r>
        <w:rPr>
          <w:rFonts w:ascii="Franklin Gothic Book" w:eastAsia="TimesNewRomanPSMT" w:hAnsi="Franklin Gothic Book" w:cs="TimesNewRomanPSMT"/>
          <w:color w:val="auto"/>
          <w:sz w:val="24"/>
          <w:szCs w:val="24"/>
        </w:rPr>
        <w:t xml:space="preserve">8. </w:t>
      </w:r>
      <w:r w:rsidR="00551C73">
        <w:rPr>
          <w:rFonts w:ascii="Franklin Gothic Book" w:eastAsia="TimesNewRomanPSMT" w:hAnsi="Franklin Gothic Book" w:cs="TimesNewRomanPSMT"/>
          <w:color w:val="auto"/>
          <w:sz w:val="24"/>
          <w:szCs w:val="24"/>
        </w:rPr>
        <w:t>Build and test 25 classification models</w:t>
      </w:r>
      <w:r w:rsidR="008D23C2">
        <w:rPr>
          <w:rFonts w:ascii="Franklin Gothic Book" w:eastAsia="TimesNewRomanPSMT" w:hAnsi="Franklin Gothic Book" w:cs="TimesNewRomanPSMT"/>
          <w:color w:val="auto"/>
          <w:sz w:val="24"/>
          <w:szCs w:val="24"/>
        </w:rPr>
        <w:t xml:space="preserve"> (Shown in Data Mining Result and Evaluation)</w:t>
      </w:r>
    </w:p>
    <w:p w14:paraId="60D05036" w14:textId="0DAE216A" w:rsidR="008164B7" w:rsidRPr="008D23C2" w:rsidRDefault="008164B7" w:rsidP="00C357EE">
      <w:pPr>
        <w:spacing w:after="200" w:line="240" w:lineRule="auto"/>
        <w:rPr>
          <w:rFonts w:ascii="Franklin Gothic Book" w:eastAsia="TimesNewRomanPSMT" w:hAnsi="Franklin Gothic Book" w:cs="TimesNewRomanPSMT"/>
          <w:color w:val="auto"/>
          <w:sz w:val="24"/>
          <w:szCs w:val="24"/>
        </w:rPr>
      </w:pPr>
      <w:r>
        <w:rPr>
          <w:rFonts w:ascii="Franklin Gothic Book" w:eastAsia="TimesNewRomanPSMT" w:hAnsi="Franklin Gothic Book" w:cs="TimesNewRomanPSMT"/>
          <w:color w:val="auto"/>
          <w:sz w:val="24"/>
          <w:szCs w:val="24"/>
        </w:rPr>
        <w:t xml:space="preserve">9. </w:t>
      </w:r>
      <w:r w:rsidR="00551C73">
        <w:rPr>
          <w:rFonts w:ascii="Franklin Gothic Book" w:eastAsia="TimesNewRomanPSMT" w:hAnsi="Franklin Gothic Book" w:cs="TimesNewRomanPSMT"/>
          <w:color w:val="auto"/>
          <w:sz w:val="24"/>
          <w:szCs w:val="24"/>
        </w:rPr>
        <w:t>Compare and select the best model</w:t>
      </w:r>
    </w:p>
    <w:p w14:paraId="721153AD" w14:textId="77777777" w:rsidR="00E54BB9" w:rsidRDefault="00E54BB9" w:rsidP="00C357EE">
      <w:pPr>
        <w:spacing w:after="200" w:line="240" w:lineRule="auto"/>
        <w:rPr>
          <w:rFonts w:ascii="Franklin Gothic Book" w:hAnsi="Franklin Gothic Book"/>
          <w:b/>
          <w:color w:val="008890" w:themeColor="accent1"/>
          <w:sz w:val="32"/>
          <w:szCs w:val="32"/>
        </w:rPr>
      </w:pPr>
    </w:p>
    <w:p w14:paraId="01B5DCED" w14:textId="77777777" w:rsidR="00E54BB9" w:rsidRDefault="00E54BB9" w:rsidP="00C357EE">
      <w:pPr>
        <w:spacing w:after="200" w:line="240" w:lineRule="auto"/>
        <w:rPr>
          <w:rFonts w:ascii="Franklin Gothic Book" w:hAnsi="Franklin Gothic Book"/>
          <w:b/>
          <w:color w:val="008890" w:themeColor="accent1"/>
          <w:sz w:val="32"/>
          <w:szCs w:val="32"/>
        </w:rPr>
      </w:pPr>
    </w:p>
    <w:p w14:paraId="6234B984" w14:textId="77777777" w:rsidR="00E54BB9" w:rsidRDefault="00E54BB9" w:rsidP="00C357EE">
      <w:pPr>
        <w:spacing w:after="200" w:line="240" w:lineRule="auto"/>
        <w:rPr>
          <w:rFonts w:ascii="Franklin Gothic Book" w:hAnsi="Franklin Gothic Book"/>
          <w:b/>
          <w:color w:val="008890" w:themeColor="accent1"/>
          <w:sz w:val="32"/>
          <w:szCs w:val="32"/>
        </w:rPr>
      </w:pPr>
    </w:p>
    <w:p w14:paraId="5F5E5EF7" w14:textId="77777777" w:rsidR="00E54BB9" w:rsidRDefault="00E54BB9" w:rsidP="00C357EE">
      <w:pPr>
        <w:spacing w:after="200" w:line="240" w:lineRule="auto"/>
        <w:rPr>
          <w:rFonts w:ascii="Franklin Gothic Book" w:hAnsi="Franklin Gothic Book"/>
          <w:b/>
          <w:color w:val="008890" w:themeColor="accent1"/>
          <w:sz w:val="32"/>
          <w:szCs w:val="32"/>
        </w:rPr>
      </w:pPr>
    </w:p>
    <w:p w14:paraId="1396F22D" w14:textId="77777777" w:rsidR="00E54BB9" w:rsidRDefault="00E54BB9" w:rsidP="00C357EE">
      <w:pPr>
        <w:spacing w:after="200" w:line="240" w:lineRule="auto"/>
        <w:rPr>
          <w:rFonts w:ascii="Franklin Gothic Book" w:hAnsi="Franklin Gothic Book"/>
          <w:b/>
          <w:color w:val="008890" w:themeColor="accent1"/>
          <w:sz w:val="32"/>
          <w:szCs w:val="32"/>
        </w:rPr>
      </w:pPr>
    </w:p>
    <w:p w14:paraId="36B4625B" w14:textId="77777777" w:rsidR="00E54BB9" w:rsidRDefault="00E54BB9" w:rsidP="00C357EE">
      <w:pPr>
        <w:spacing w:after="200" w:line="240" w:lineRule="auto"/>
        <w:rPr>
          <w:rFonts w:ascii="Franklin Gothic Book" w:hAnsi="Franklin Gothic Book"/>
          <w:b/>
          <w:color w:val="008890" w:themeColor="accent1"/>
          <w:sz w:val="32"/>
          <w:szCs w:val="32"/>
        </w:rPr>
      </w:pPr>
    </w:p>
    <w:p w14:paraId="1FC40C25" w14:textId="77777777" w:rsidR="00E54BB9" w:rsidRDefault="00E54BB9" w:rsidP="00C357EE">
      <w:pPr>
        <w:spacing w:after="200" w:line="240" w:lineRule="auto"/>
        <w:rPr>
          <w:rFonts w:ascii="Franklin Gothic Book" w:hAnsi="Franklin Gothic Book"/>
          <w:b/>
          <w:color w:val="008890" w:themeColor="accent1"/>
          <w:sz w:val="32"/>
          <w:szCs w:val="32"/>
        </w:rPr>
      </w:pPr>
    </w:p>
    <w:p w14:paraId="48357663" w14:textId="77777777" w:rsidR="00E54BB9" w:rsidRDefault="00E54BB9" w:rsidP="00C357EE">
      <w:pPr>
        <w:spacing w:after="200" w:line="240" w:lineRule="auto"/>
        <w:rPr>
          <w:rFonts w:ascii="Franklin Gothic Book" w:hAnsi="Franklin Gothic Book"/>
          <w:b/>
          <w:color w:val="008890" w:themeColor="accent1"/>
          <w:sz w:val="32"/>
          <w:szCs w:val="32"/>
        </w:rPr>
      </w:pPr>
    </w:p>
    <w:p w14:paraId="44FE217D" w14:textId="77777777" w:rsidR="00E54BB9" w:rsidRDefault="00E54BB9" w:rsidP="00C357EE">
      <w:pPr>
        <w:spacing w:after="200" w:line="240" w:lineRule="auto"/>
        <w:rPr>
          <w:rFonts w:ascii="Franklin Gothic Book" w:hAnsi="Franklin Gothic Book"/>
          <w:b/>
          <w:color w:val="008890" w:themeColor="accent1"/>
          <w:sz w:val="32"/>
          <w:szCs w:val="32"/>
        </w:rPr>
      </w:pPr>
    </w:p>
    <w:p w14:paraId="10755D33" w14:textId="77777777" w:rsidR="00E54BB9" w:rsidRDefault="00E54BB9" w:rsidP="00C357EE">
      <w:pPr>
        <w:spacing w:after="200" w:line="240" w:lineRule="auto"/>
        <w:rPr>
          <w:rFonts w:ascii="Franklin Gothic Book" w:hAnsi="Franklin Gothic Book"/>
          <w:b/>
          <w:color w:val="008890" w:themeColor="accent1"/>
          <w:sz w:val="32"/>
          <w:szCs w:val="32"/>
        </w:rPr>
      </w:pPr>
    </w:p>
    <w:p w14:paraId="6AF9B8EA" w14:textId="77777777" w:rsidR="00E54BB9" w:rsidRDefault="00E54BB9" w:rsidP="00C357EE">
      <w:pPr>
        <w:spacing w:after="200" w:line="240" w:lineRule="auto"/>
        <w:rPr>
          <w:rFonts w:ascii="Franklin Gothic Book" w:hAnsi="Franklin Gothic Book"/>
          <w:b/>
          <w:color w:val="008890" w:themeColor="accent1"/>
          <w:sz w:val="32"/>
          <w:szCs w:val="32"/>
        </w:rPr>
      </w:pPr>
    </w:p>
    <w:p w14:paraId="3C714E27" w14:textId="77777777" w:rsidR="00E54BB9" w:rsidRDefault="00E54BB9" w:rsidP="00C357EE">
      <w:pPr>
        <w:spacing w:after="200" w:line="240" w:lineRule="auto"/>
        <w:rPr>
          <w:rFonts w:ascii="Franklin Gothic Book" w:hAnsi="Franklin Gothic Book"/>
          <w:b/>
          <w:color w:val="008890" w:themeColor="accent1"/>
          <w:sz w:val="32"/>
          <w:szCs w:val="32"/>
        </w:rPr>
      </w:pPr>
    </w:p>
    <w:p w14:paraId="022C84CB" w14:textId="77777777" w:rsidR="00E54BB9" w:rsidRDefault="00E54BB9" w:rsidP="00C357EE">
      <w:pPr>
        <w:spacing w:after="200" w:line="240" w:lineRule="auto"/>
        <w:rPr>
          <w:rFonts w:ascii="Franklin Gothic Book" w:hAnsi="Franklin Gothic Book"/>
          <w:b/>
          <w:color w:val="008890" w:themeColor="accent1"/>
          <w:sz w:val="32"/>
          <w:szCs w:val="32"/>
        </w:rPr>
      </w:pPr>
    </w:p>
    <w:p w14:paraId="701753FD" w14:textId="77777777" w:rsidR="00E54BB9" w:rsidRDefault="00E54BB9" w:rsidP="00C357EE">
      <w:pPr>
        <w:spacing w:after="200" w:line="240" w:lineRule="auto"/>
        <w:rPr>
          <w:rFonts w:ascii="Franklin Gothic Book" w:hAnsi="Franklin Gothic Book"/>
          <w:b/>
          <w:color w:val="008890" w:themeColor="accent1"/>
          <w:sz w:val="32"/>
          <w:szCs w:val="32"/>
        </w:rPr>
      </w:pPr>
    </w:p>
    <w:p w14:paraId="31C3AAAC" w14:textId="77777777" w:rsidR="00E54BB9" w:rsidRDefault="00E54BB9" w:rsidP="00C357EE">
      <w:pPr>
        <w:spacing w:after="200" w:line="240" w:lineRule="auto"/>
        <w:rPr>
          <w:rFonts w:ascii="Franklin Gothic Book" w:hAnsi="Franklin Gothic Book"/>
          <w:b/>
          <w:color w:val="008890" w:themeColor="accent1"/>
          <w:sz w:val="32"/>
          <w:szCs w:val="32"/>
        </w:rPr>
      </w:pPr>
    </w:p>
    <w:p w14:paraId="0DA2A2C1" w14:textId="77777777" w:rsidR="00E54BB9" w:rsidRDefault="00E54BB9" w:rsidP="00C357EE">
      <w:pPr>
        <w:spacing w:after="200" w:line="240" w:lineRule="auto"/>
        <w:rPr>
          <w:rFonts w:ascii="Franklin Gothic Book" w:hAnsi="Franklin Gothic Book"/>
          <w:b/>
          <w:color w:val="008890" w:themeColor="accent1"/>
          <w:sz w:val="32"/>
          <w:szCs w:val="32"/>
        </w:rPr>
      </w:pPr>
    </w:p>
    <w:p w14:paraId="4FA196D4" w14:textId="3A774BC5" w:rsidR="00A66CD2" w:rsidRDefault="00A66CD2"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lastRenderedPageBreak/>
        <w:t>Data Mining Result and Evaluation</w:t>
      </w:r>
    </w:p>
    <w:p w14:paraId="5C81A473" w14:textId="423783DA" w:rsidR="00A66CD2" w:rsidRDefault="006306E0" w:rsidP="00C357EE">
      <w:pPr>
        <w:spacing w:after="200" w:line="240" w:lineRule="auto"/>
        <w:rPr>
          <w:rFonts w:ascii="Franklin Gothic Book" w:hAnsi="Franklin Gothic Book"/>
          <w:b/>
          <w:color w:val="auto"/>
          <w:sz w:val="28"/>
          <w:szCs w:val="28"/>
        </w:rPr>
      </w:pPr>
      <w:r w:rsidRPr="006306E0">
        <w:rPr>
          <w:rFonts w:ascii="Franklin Gothic Book" w:hAnsi="Franklin Gothic Book"/>
          <w:b/>
          <w:color w:val="auto"/>
          <w:sz w:val="28"/>
          <w:szCs w:val="28"/>
        </w:rPr>
        <w:t>1. BestFirst + CfsSubsetEval</w:t>
      </w:r>
    </w:p>
    <w:p w14:paraId="66CA12AB" w14:textId="713B071B" w:rsidR="00265F5E" w:rsidRPr="00265F5E" w:rsidRDefault="00265F5E" w:rsidP="00C357EE">
      <w:pPr>
        <w:spacing w:after="200" w:line="240" w:lineRule="auto"/>
        <w:rPr>
          <w:rFonts w:ascii="Franklin Gothic Book" w:hAnsi="Franklin Gothic Book"/>
          <w:b/>
          <w:color w:val="auto"/>
          <w:sz w:val="28"/>
          <w:szCs w:val="28"/>
        </w:rPr>
      </w:pPr>
      <w:r w:rsidRPr="00265F5E">
        <w:rPr>
          <w:rFonts w:ascii="Franklin Gothic Book" w:hAnsi="Franklin Gothic Book"/>
          <w:b/>
          <w:color w:val="auto"/>
          <w:sz w:val="24"/>
          <w:szCs w:val="24"/>
        </w:rPr>
        <w:t>tenure, OnlineSecurity, TechSupport, Contract, PaymendMethod</w:t>
      </w:r>
    </w:p>
    <w:p w14:paraId="7A51106C" w14:textId="6BEA37ED" w:rsidR="006306E0" w:rsidRDefault="006306E0"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t>(1) Naïve Bayes Classification</w:t>
      </w:r>
    </w:p>
    <w:p w14:paraId="441EC7F7" w14:textId="7631A21A" w:rsidR="006306E0" w:rsidRDefault="006306E0"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4DE72FE4" wp14:editId="15143B80">
            <wp:extent cx="5848709" cy="47645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875391" cy="4786310"/>
                    </a:xfrm>
                    <a:prstGeom prst="rect">
                      <a:avLst/>
                    </a:prstGeom>
                  </pic:spPr>
                </pic:pic>
              </a:graphicData>
            </a:graphic>
          </wp:inline>
        </w:drawing>
      </w:r>
    </w:p>
    <w:p w14:paraId="6924A772" w14:textId="77777777" w:rsidR="007A6A55" w:rsidRDefault="007A6A55" w:rsidP="00C357EE">
      <w:pPr>
        <w:spacing w:after="200" w:line="240" w:lineRule="auto"/>
        <w:rPr>
          <w:rFonts w:ascii="Franklin Gothic Book" w:hAnsi="Franklin Gothic Book"/>
          <w:b/>
          <w:color w:val="auto"/>
          <w:sz w:val="24"/>
          <w:szCs w:val="24"/>
        </w:rPr>
      </w:pP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7A6A55" w14:paraId="51646720" w14:textId="77777777" w:rsidTr="007A6A55">
        <w:tc>
          <w:tcPr>
            <w:tcW w:w="1335" w:type="dxa"/>
          </w:tcPr>
          <w:p w14:paraId="77DC90F1" w14:textId="0A4AC483" w:rsidR="007A6A55" w:rsidRPr="007A6A55" w:rsidRDefault="007A6A55" w:rsidP="007A6A55">
            <w:pPr>
              <w:spacing w:after="200"/>
              <w:jc w:val="center"/>
              <w:rPr>
                <w:rFonts w:ascii="Franklin Gothic Book" w:hAnsi="Franklin Gothic Book"/>
                <w:b/>
                <w:color w:val="auto"/>
                <w:sz w:val="24"/>
                <w:szCs w:val="24"/>
              </w:rPr>
            </w:pPr>
            <w:bookmarkStart w:id="5" w:name="_Hlk77680128"/>
            <w:r>
              <w:rPr>
                <w:rFonts w:ascii="Franklin Gothic Book" w:hAnsi="Franklin Gothic Book"/>
                <w:b/>
                <w:color w:val="auto"/>
                <w:sz w:val="24"/>
                <w:szCs w:val="24"/>
              </w:rPr>
              <w:t>TP Rate</w:t>
            </w:r>
          </w:p>
        </w:tc>
        <w:tc>
          <w:tcPr>
            <w:tcW w:w="1335" w:type="dxa"/>
          </w:tcPr>
          <w:p w14:paraId="63B17611" w14:textId="4A3C31FE" w:rsidR="007A6A55" w:rsidRPr="007A6A55" w:rsidRDefault="007A6A55" w:rsidP="007A6A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A0B6895" w14:textId="332841A4" w:rsidR="007A6A55" w:rsidRPr="007A6A55" w:rsidRDefault="007A6A55" w:rsidP="007A6A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2B7E004" w14:textId="3E331F5B" w:rsidR="007A6A55" w:rsidRPr="007A6A55" w:rsidRDefault="007A6A55" w:rsidP="007A6A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3319C2A9" w14:textId="65E4EB17" w:rsidR="007A6A55" w:rsidRPr="007A6A55" w:rsidRDefault="007A6A55" w:rsidP="007A6A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7E4D92A0" w14:textId="1A93F03F" w:rsidR="007A6A55" w:rsidRPr="007A6A55" w:rsidRDefault="007A6A55" w:rsidP="007A6A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00FEFE0A" w14:textId="1103EE0B" w:rsidR="007A6A55" w:rsidRPr="007A6A55" w:rsidRDefault="007A6A55" w:rsidP="007A6A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7A6A55" w14:paraId="28D53B32" w14:textId="77777777" w:rsidTr="007A6A55">
        <w:tc>
          <w:tcPr>
            <w:tcW w:w="1335" w:type="dxa"/>
          </w:tcPr>
          <w:p w14:paraId="13D517E3" w14:textId="303B1CB1" w:rsidR="007A6A55" w:rsidRPr="007A6A55" w:rsidRDefault="007A6A55"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0.8794</w:t>
            </w:r>
          </w:p>
        </w:tc>
        <w:tc>
          <w:tcPr>
            <w:tcW w:w="1335" w:type="dxa"/>
          </w:tcPr>
          <w:p w14:paraId="7102158F" w14:textId="107339D2" w:rsidR="007A6A55" w:rsidRPr="007A6A55" w:rsidRDefault="007A6A55"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0.4949</w:t>
            </w:r>
          </w:p>
        </w:tc>
        <w:tc>
          <w:tcPr>
            <w:tcW w:w="1336" w:type="dxa"/>
          </w:tcPr>
          <w:p w14:paraId="780214B1" w14:textId="77E6172B" w:rsidR="007A6A55" w:rsidRPr="007A6A55" w:rsidRDefault="007A6A55"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0.7726</w:t>
            </w:r>
          </w:p>
        </w:tc>
        <w:tc>
          <w:tcPr>
            <w:tcW w:w="1336" w:type="dxa"/>
          </w:tcPr>
          <w:p w14:paraId="02E0D359" w14:textId="4245F545" w:rsidR="007A6A55" w:rsidRPr="007A6A55" w:rsidRDefault="007A6A55"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0.8794</w:t>
            </w:r>
          </w:p>
        </w:tc>
        <w:tc>
          <w:tcPr>
            <w:tcW w:w="1336" w:type="dxa"/>
          </w:tcPr>
          <w:p w14:paraId="0618B95A" w14:textId="777F7B95"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0.8226</w:t>
            </w:r>
          </w:p>
        </w:tc>
        <w:tc>
          <w:tcPr>
            <w:tcW w:w="1336" w:type="dxa"/>
          </w:tcPr>
          <w:p w14:paraId="7D8B7820" w14:textId="5DE73694"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0.4202</w:t>
            </w:r>
          </w:p>
        </w:tc>
        <w:tc>
          <w:tcPr>
            <w:tcW w:w="1336" w:type="dxa"/>
          </w:tcPr>
          <w:p w14:paraId="6A8C70EE" w14:textId="67C6EA90" w:rsidR="007A6A55" w:rsidRPr="007A6A55" w:rsidRDefault="007A6A55"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7A6A55" w14:paraId="43693640" w14:textId="77777777" w:rsidTr="007A6A55">
        <w:tc>
          <w:tcPr>
            <w:tcW w:w="1335" w:type="dxa"/>
          </w:tcPr>
          <w:p w14:paraId="174CB3C0" w14:textId="66F5C4BE"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0.5051</w:t>
            </w:r>
          </w:p>
        </w:tc>
        <w:tc>
          <w:tcPr>
            <w:tcW w:w="1335" w:type="dxa"/>
          </w:tcPr>
          <w:p w14:paraId="74988445" w14:textId="0ADF08E2"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0.1206</w:t>
            </w:r>
          </w:p>
        </w:tc>
        <w:tc>
          <w:tcPr>
            <w:tcW w:w="1336" w:type="dxa"/>
          </w:tcPr>
          <w:p w14:paraId="1A173BC3" w14:textId="7A4F3DF1"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0.6865</w:t>
            </w:r>
          </w:p>
        </w:tc>
        <w:tc>
          <w:tcPr>
            <w:tcW w:w="1336" w:type="dxa"/>
          </w:tcPr>
          <w:p w14:paraId="085C6283" w14:textId="67ECFA02"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0.5051</w:t>
            </w:r>
          </w:p>
        </w:tc>
        <w:tc>
          <w:tcPr>
            <w:tcW w:w="1336" w:type="dxa"/>
          </w:tcPr>
          <w:p w14:paraId="5B3BF7AE" w14:textId="314AF4A1"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0.5820</w:t>
            </w:r>
          </w:p>
        </w:tc>
        <w:tc>
          <w:tcPr>
            <w:tcW w:w="1336" w:type="dxa"/>
          </w:tcPr>
          <w:p w14:paraId="2699C1FA" w14:textId="2B63C218" w:rsidR="007A6A55" w:rsidRPr="007A6A55" w:rsidRDefault="008E0788"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0.4202</w:t>
            </w:r>
          </w:p>
        </w:tc>
        <w:tc>
          <w:tcPr>
            <w:tcW w:w="1336" w:type="dxa"/>
          </w:tcPr>
          <w:p w14:paraId="73B35FA5" w14:textId="466CEE8E" w:rsidR="007A6A55" w:rsidRPr="007A6A55" w:rsidRDefault="007A6A55" w:rsidP="007A6A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bookmarkEnd w:id="5"/>
    </w:tbl>
    <w:p w14:paraId="4B4371D0" w14:textId="09400336" w:rsidR="007A6A55" w:rsidRDefault="007A6A55" w:rsidP="00C357EE">
      <w:pPr>
        <w:spacing w:after="200" w:line="240" w:lineRule="auto"/>
        <w:rPr>
          <w:rFonts w:ascii="Franklin Gothic Book" w:hAnsi="Franklin Gothic Book"/>
          <w:b/>
          <w:color w:val="auto"/>
          <w:sz w:val="24"/>
          <w:szCs w:val="24"/>
        </w:rPr>
      </w:pPr>
    </w:p>
    <w:p w14:paraId="77C7D1FB" w14:textId="0A6AEA59" w:rsidR="008E0788" w:rsidRDefault="008E0788" w:rsidP="00C357EE">
      <w:pPr>
        <w:spacing w:after="200" w:line="240" w:lineRule="auto"/>
        <w:rPr>
          <w:rFonts w:ascii="Franklin Gothic Book" w:hAnsi="Franklin Gothic Book"/>
          <w:b/>
          <w:color w:val="auto"/>
          <w:sz w:val="24"/>
          <w:szCs w:val="24"/>
        </w:rPr>
      </w:pPr>
    </w:p>
    <w:p w14:paraId="6143E688" w14:textId="04EFCA39" w:rsidR="008E0788" w:rsidRDefault="008E0788" w:rsidP="00C357EE">
      <w:pPr>
        <w:spacing w:after="200" w:line="240" w:lineRule="auto"/>
        <w:rPr>
          <w:rFonts w:ascii="Franklin Gothic Book" w:hAnsi="Franklin Gothic Book"/>
          <w:b/>
          <w:color w:val="auto"/>
          <w:sz w:val="24"/>
          <w:szCs w:val="24"/>
        </w:rPr>
      </w:pPr>
    </w:p>
    <w:p w14:paraId="7E2DA5E0" w14:textId="3FAF7581" w:rsidR="008E0788" w:rsidRDefault="008E0788"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(2) </w:t>
      </w:r>
      <w:r w:rsidRPr="008E0788">
        <w:rPr>
          <w:rFonts w:ascii="Franklin Gothic Book" w:hAnsi="Franklin Gothic Book"/>
          <w:b/>
          <w:color w:val="auto"/>
          <w:sz w:val="24"/>
          <w:szCs w:val="24"/>
        </w:rPr>
        <w:t>K-nearest Neighbors Classification</w:t>
      </w:r>
    </w:p>
    <w:p w14:paraId="493BB9E4" w14:textId="556200B6" w:rsidR="008E0788" w:rsidRDefault="008E0788"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6782E5B1" wp14:editId="6CF385D4">
            <wp:extent cx="5943600" cy="5394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43600" cy="539496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E0788" w:rsidRPr="007A6A55" w14:paraId="0AD5DE85" w14:textId="77777777" w:rsidTr="00A00C10">
        <w:tc>
          <w:tcPr>
            <w:tcW w:w="1335" w:type="dxa"/>
          </w:tcPr>
          <w:p w14:paraId="3130DF78"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3AF9C5C7"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1B252C33"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7C1D703F"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10682B48"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07512F85"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098A3EF"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8E0788" w:rsidRPr="007A6A55" w14:paraId="3FD16CD4" w14:textId="77777777" w:rsidTr="00A00C10">
        <w:tc>
          <w:tcPr>
            <w:tcW w:w="1335" w:type="dxa"/>
          </w:tcPr>
          <w:p w14:paraId="49C64DDC" w14:textId="1AC06EF0"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0.8215</w:t>
            </w:r>
          </w:p>
        </w:tc>
        <w:tc>
          <w:tcPr>
            <w:tcW w:w="1335" w:type="dxa"/>
          </w:tcPr>
          <w:p w14:paraId="57A5DDF1" w14:textId="0E19AD80"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0.4651</w:t>
            </w:r>
          </w:p>
        </w:tc>
        <w:tc>
          <w:tcPr>
            <w:tcW w:w="1336" w:type="dxa"/>
          </w:tcPr>
          <w:p w14:paraId="11404B68" w14:textId="047CE5D0"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0.8706</w:t>
            </w:r>
          </w:p>
        </w:tc>
        <w:tc>
          <w:tcPr>
            <w:tcW w:w="1336" w:type="dxa"/>
          </w:tcPr>
          <w:p w14:paraId="6A999AFD" w14:textId="42D32656"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0.8215</w:t>
            </w:r>
          </w:p>
        </w:tc>
        <w:tc>
          <w:tcPr>
            <w:tcW w:w="1336" w:type="dxa"/>
          </w:tcPr>
          <w:p w14:paraId="21DBBD52" w14:textId="6A830319"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0.8453</w:t>
            </w:r>
          </w:p>
        </w:tc>
        <w:tc>
          <w:tcPr>
            <w:tcW w:w="1336" w:type="dxa"/>
          </w:tcPr>
          <w:p w14:paraId="05FAAB5D" w14:textId="06B94B66"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0.3330</w:t>
            </w:r>
          </w:p>
        </w:tc>
        <w:tc>
          <w:tcPr>
            <w:tcW w:w="1336" w:type="dxa"/>
          </w:tcPr>
          <w:p w14:paraId="7C8CC794" w14:textId="77777777"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8E0788" w:rsidRPr="007A6A55" w14:paraId="45575A25" w14:textId="77777777" w:rsidTr="00A00C10">
        <w:tc>
          <w:tcPr>
            <w:tcW w:w="1335" w:type="dxa"/>
          </w:tcPr>
          <w:p w14:paraId="6048E8CA" w14:textId="7AFE58CA"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0.5349</w:t>
            </w:r>
          </w:p>
        </w:tc>
        <w:tc>
          <w:tcPr>
            <w:tcW w:w="1335" w:type="dxa"/>
          </w:tcPr>
          <w:p w14:paraId="68177D2C" w14:textId="3EA889B6"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0.1785</w:t>
            </w:r>
          </w:p>
        </w:tc>
        <w:tc>
          <w:tcPr>
            <w:tcW w:w="1336" w:type="dxa"/>
          </w:tcPr>
          <w:p w14:paraId="682A017C" w14:textId="6E6B261E"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0.4405</w:t>
            </w:r>
          </w:p>
        </w:tc>
        <w:tc>
          <w:tcPr>
            <w:tcW w:w="1336" w:type="dxa"/>
          </w:tcPr>
          <w:p w14:paraId="2E87DF98" w14:textId="05D74302"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0.5349</w:t>
            </w:r>
          </w:p>
        </w:tc>
        <w:tc>
          <w:tcPr>
            <w:tcW w:w="1336" w:type="dxa"/>
          </w:tcPr>
          <w:p w14:paraId="2D999320" w14:textId="1948EE63"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0.4831</w:t>
            </w:r>
          </w:p>
        </w:tc>
        <w:tc>
          <w:tcPr>
            <w:tcW w:w="1336" w:type="dxa"/>
          </w:tcPr>
          <w:p w14:paraId="77AE0258" w14:textId="1DE35414"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0.3330</w:t>
            </w:r>
          </w:p>
        </w:tc>
        <w:tc>
          <w:tcPr>
            <w:tcW w:w="1336" w:type="dxa"/>
          </w:tcPr>
          <w:p w14:paraId="699CF45C" w14:textId="77777777"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2BC23922" w14:textId="77777777" w:rsidR="008E0788" w:rsidRDefault="008E0788" w:rsidP="00C357EE">
      <w:pPr>
        <w:spacing w:after="200" w:line="240" w:lineRule="auto"/>
        <w:rPr>
          <w:rFonts w:ascii="Franklin Gothic Book" w:hAnsi="Franklin Gothic Book"/>
          <w:b/>
          <w:color w:val="auto"/>
          <w:sz w:val="24"/>
          <w:szCs w:val="24"/>
        </w:rPr>
      </w:pPr>
    </w:p>
    <w:p w14:paraId="41E2749E" w14:textId="27A0A3AC" w:rsidR="008E0788" w:rsidRDefault="008E0788" w:rsidP="00C357EE">
      <w:pPr>
        <w:spacing w:after="200" w:line="240" w:lineRule="auto"/>
        <w:rPr>
          <w:rFonts w:ascii="Franklin Gothic Book" w:hAnsi="Franklin Gothic Book"/>
          <w:b/>
          <w:color w:val="auto"/>
          <w:sz w:val="24"/>
          <w:szCs w:val="24"/>
        </w:rPr>
      </w:pPr>
    </w:p>
    <w:p w14:paraId="58B3C1E5" w14:textId="77777777" w:rsidR="008E0788" w:rsidRPr="006306E0" w:rsidRDefault="008E0788" w:rsidP="00C357EE">
      <w:pPr>
        <w:spacing w:after="200" w:line="240" w:lineRule="auto"/>
        <w:rPr>
          <w:rFonts w:ascii="Franklin Gothic Book" w:hAnsi="Franklin Gothic Book"/>
          <w:b/>
          <w:color w:val="auto"/>
          <w:sz w:val="24"/>
          <w:szCs w:val="24"/>
        </w:rPr>
      </w:pPr>
    </w:p>
    <w:p w14:paraId="52F7EF35" w14:textId="77777777" w:rsidR="006306E0" w:rsidRPr="00B62977" w:rsidRDefault="006306E0" w:rsidP="00C357EE">
      <w:pPr>
        <w:spacing w:after="200" w:line="240" w:lineRule="auto"/>
        <w:rPr>
          <w:rFonts w:ascii="Franklin Gothic Book" w:hAnsi="Franklin Gothic Book"/>
          <w:bCs/>
          <w:color w:val="auto"/>
          <w:sz w:val="24"/>
          <w:szCs w:val="24"/>
        </w:rPr>
      </w:pPr>
    </w:p>
    <w:p w14:paraId="3DC3FD72" w14:textId="44EB0E3D" w:rsidR="008E0788" w:rsidRDefault="008E0788" w:rsidP="00C357EE">
      <w:pPr>
        <w:spacing w:after="200" w:line="240" w:lineRule="auto"/>
        <w:rPr>
          <w:rFonts w:ascii="Franklin Gothic Book" w:hAnsi="Franklin Gothic Book"/>
          <w:b/>
          <w:color w:val="008890" w:themeColor="accent1"/>
          <w:sz w:val="24"/>
          <w:szCs w:val="24"/>
        </w:rPr>
      </w:pPr>
    </w:p>
    <w:p w14:paraId="088E114E" w14:textId="3F1747EE" w:rsidR="008E0788" w:rsidRDefault="008E0788" w:rsidP="00C357EE">
      <w:pPr>
        <w:spacing w:after="200" w:line="240" w:lineRule="auto"/>
        <w:rPr>
          <w:rFonts w:ascii="Franklin Gothic Book" w:hAnsi="Franklin Gothic Book"/>
          <w:b/>
          <w:color w:val="auto"/>
          <w:sz w:val="24"/>
          <w:szCs w:val="24"/>
        </w:rPr>
      </w:pPr>
      <w:r w:rsidRPr="008E0788">
        <w:rPr>
          <w:rFonts w:ascii="Franklin Gothic Book" w:hAnsi="Franklin Gothic Book"/>
          <w:b/>
          <w:color w:val="auto"/>
          <w:sz w:val="24"/>
          <w:szCs w:val="24"/>
        </w:rPr>
        <w:lastRenderedPageBreak/>
        <w:t>(3) Neural Network Classification</w:t>
      </w:r>
    </w:p>
    <w:p w14:paraId="7B2F48B4" w14:textId="7FA8EF40" w:rsidR="008E0788" w:rsidRDefault="008E0788"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EEF75EB" wp14:editId="44A6A905">
            <wp:extent cx="4494362" cy="499923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496682" cy="5001816"/>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8E0788" w:rsidRPr="007A6A55" w14:paraId="71FBCA1C" w14:textId="77777777" w:rsidTr="00A00C10">
        <w:tc>
          <w:tcPr>
            <w:tcW w:w="1335" w:type="dxa"/>
          </w:tcPr>
          <w:p w14:paraId="7EF465C0"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00F06220"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0F12458"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5E0BF8B8"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0C518B64"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2F5D43B6"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27FB626D" w14:textId="77777777" w:rsidR="008E0788" w:rsidRPr="007A6A55" w:rsidRDefault="008E0788"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8E0788" w:rsidRPr="007A6A55" w14:paraId="7DA3C831" w14:textId="77777777" w:rsidTr="00A00C10">
        <w:tc>
          <w:tcPr>
            <w:tcW w:w="1335" w:type="dxa"/>
          </w:tcPr>
          <w:p w14:paraId="63857E32" w14:textId="49B7CA05"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0.8397</w:t>
            </w:r>
          </w:p>
        </w:tc>
        <w:tc>
          <w:tcPr>
            <w:tcW w:w="1335" w:type="dxa"/>
          </w:tcPr>
          <w:p w14:paraId="13471EE8" w14:textId="262A9AD5"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0.4231</w:t>
            </w:r>
          </w:p>
        </w:tc>
        <w:tc>
          <w:tcPr>
            <w:tcW w:w="1336" w:type="dxa"/>
          </w:tcPr>
          <w:p w14:paraId="2A795C7C" w14:textId="2C646EB3"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0.8746</w:t>
            </w:r>
          </w:p>
        </w:tc>
        <w:tc>
          <w:tcPr>
            <w:tcW w:w="1336" w:type="dxa"/>
          </w:tcPr>
          <w:p w14:paraId="0CDDCF5A" w14:textId="3FB951FF"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0.8397</w:t>
            </w:r>
          </w:p>
        </w:tc>
        <w:tc>
          <w:tcPr>
            <w:tcW w:w="1336" w:type="dxa"/>
          </w:tcPr>
          <w:p w14:paraId="34685C0E" w14:textId="29888227"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0.8568</w:t>
            </w:r>
          </w:p>
        </w:tc>
        <w:tc>
          <w:tcPr>
            <w:tcW w:w="1336" w:type="dxa"/>
          </w:tcPr>
          <w:p w14:paraId="22A04CF2" w14:textId="2D7FDD17"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0.3982</w:t>
            </w:r>
          </w:p>
        </w:tc>
        <w:tc>
          <w:tcPr>
            <w:tcW w:w="1336" w:type="dxa"/>
          </w:tcPr>
          <w:p w14:paraId="7AB49ACE" w14:textId="77777777"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8E0788" w:rsidRPr="007A6A55" w14:paraId="1B8A7CDA" w14:textId="77777777" w:rsidTr="00A00C10">
        <w:tc>
          <w:tcPr>
            <w:tcW w:w="1335" w:type="dxa"/>
          </w:tcPr>
          <w:p w14:paraId="0F440DA5" w14:textId="6176BAF8"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0.5769</w:t>
            </w:r>
          </w:p>
        </w:tc>
        <w:tc>
          <w:tcPr>
            <w:tcW w:w="1335" w:type="dxa"/>
          </w:tcPr>
          <w:p w14:paraId="40CC2093" w14:textId="368297B7"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0.1603</w:t>
            </w:r>
          </w:p>
        </w:tc>
        <w:tc>
          <w:tcPr>
            <w:tcW w:w="1336" w:type="dxa"/>
          </w:tcPr>
          <w:p w14:paraId="720A72A1" w14:textId="3EBB8645"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0.5060</w:t>
            </w:r>
          </w:p>
        </w:tc>
        <w:tc>
          <w:tcPr>
            <w:tcW w:w="1336" w:type="dxa"/>
          </w:tcPr>
          <w:p w14:paraId="15DC726B" w14:textId="5517AC52"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0.5769</w:t>
            </w:r>
          </w:p>
        </w:tc>
        <w:tc>
          <w:tcPr>
            <w:tcW w:w="1336" w:type="dxa"/>
          </w:tcPr>
          <w:p w14:paraId="451E23F3" w14:textId="2C4FB25F"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0.5391</w:t>
            </w:r>
          </w:p>
        </w:tc>
        <w:tc>
          <w:tcPr>
            <w:tcW w:w="1336" w:type="dxa"/>
          </w:tcPr>
          <w:p w14:paraId="3055FA25" w14:textId="7FA6F8AE" w:rsidR="008E0788"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0.3982</w:t>
            </w:r>
          </w:p>
        </w:tc>
        <w:tc>
          <w:tcPr>
            <w:tcW w:w="1336" w:type="dxa"/>
          </w:tcPr>
          <w:p w14:paraId="6D6A2140" w14:textId="77777777" w:rsidR="008E0788" w:rsidRPr="007A6A55" w:rsidRDefault="008E07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3EC4431A" w14:textId="0A4F1E01" w:rsidR="008E0788" w:rsidRPr="00491A5D" w:rsidRDefault="008E0788" w:rsidP="00C357EE">
      <w:pPr>
        <w:spacing w:after="200" w:line="240" w:lineRule="auto"/>
        <w:rPr>
          <w:rFonts w:ascii="Franklin Gothic Book" w:eastAsiaTheme="minorEastAsia" w:hAnsi="Franklin Gothic Book"/>
          <w:b/>
          <w:color w:val="auto"/>
          <w:sz w:val="24"/>
          <w:szCs w:val="24"/>
          <w:lang w:eastAsia="zh-CN"/>
        </w:rPr>
      </w:pPr>
    </w:p>
    <w:p w14:paraId="183ED2E0" w14:textId="3D2C8BEE" w:rsidR="008E0788" w:rsidRDefault="008E0788" w:rsidP="00C357EE">
      <w:pPr>
        <w:spacing w:after="200" w:line="240" w:lineRule="auto"/>
        <w:rPr>
          <w:rFonts w:ascii="Franklin Gothic Book" w:hAnsi="Franklin Gothic Book"/>
          <w:b/>
          <w:color w:val="auto"/>
          <w:sz w:val="24"/>
          <w:szCs w:val="24"/>
        </w:rPr>
      </w:pPr>
    </w:p>
    <w:p w14:paraId="7100F7E8" w14:textId="48AF0240" w:rsidR="008E0788" w:rsidRDefault="008E0788" w:rsidP="00C357EE">
      <w:pPr>
        <w:spacing w:after="200" w:line="240" w:lineRule="auto"/>
        <w:rPr>
          <w:rFonts w:ascii="Franklin Gothic Book" w:hAnsi="Franklin Gothic Book"/>
          <w:b/>
          <w:color w:val="auto"/>
          <w:sz w:val="24"/>
          <w:szCs w:val="24"/>
        </w:rPr>
      </w:pPr>
    </w:p>
    <w:p w14:paraId="7CF63E7E" w14:textId="0DC86189" w:rsidR="00491A5D" w:rsidRDefault="00491A5D" w:rsidP="00C357EE">
      <w:pPr>
        <w:spacing w:after="200" w:line="240" w:lineRule="auto"/>
        <w:rPr>
          <w:rFonts w:ascii="Franklin Gothic Book" w:hAnsi="Franklin Gothic Book"/>
          <w:b/>
          <w:color w:val="auto"/>
          <w:sz w:val="24"/>
          <w:szCs w:val="24"/>
        </w:rPr>
      </w:pPr>
    </w:p>
    <w:p w14:paraId="5B527EB0" w14:textId="06D30F71" w:rsidR="00491A5D" w:rsidRDefault="00491A5D" w:rsidP="00C357EE">
      <w:pPr>
        <w:spacing w:after="200" w:line="240" w:lineRule="auto"/>
        <w:rPr>
          <w:rFonts w:ascii="Franklin Gothic Book" w:hAnsi="Franklin Gothic Book"/>
          <w:b/>
          <w:color w:val="auto"/>
          <w:sz w:val="24"/>
          <w:szCs w:val="24"/>
        </w:rPr>
      </w:pPr>
    </w:p>
    <w:p w14:paraId="6A040BEF" w14:textId="384ABE45" w:rsidR="00491A5D" w:rsidRDefault="00491A5D" w:rsidP="00C357EE">
      <w:pPr>
        <w:spacing w:after="200" w:line="240" w:lineRule="auto"/>
        <w:rPr>
          <w:rFonts w:ascii="Franklin Gothic Book" w:hAnsi="Franklin Gothic Book"/>
          <w:b/>
          <w:color w:val="auto"/>
          <w:sz w:val="24"/>
          <w:szCs w:val="24"/>
        </w:rPr>
      </w:pPr>
    </w:p>
    <w:p w14:paraId="26722CDE" w14:textId="4324BB22" w:rsidR="00491A5D" w:rsidRDefault="00491A5D"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(4) </w:t>
      </w:r>
      <w:r w:rsidRPr="00491A5D">
        <w:rPr>
          <w:rFonts w:ascii="Franklin Gothic Book" w:hAnsi="Franklin Gothic Book"/>
          <w:b/>
          <w:color w:val="auto"/>
          <w:sz w:val="24"/>
          <w:szCs w:val="24"/>
        </w:rPr>
        <w:t>Partition Model Classification (Decision Tree)</w:t>
      </w:r>
    </w:p>
    <w:p w14:paraId="732BDA25" w14:textId="233DA7A0" w:rsidR="00491A5D" w:rsidRDefault="00491A5D"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F547693" wp14:editId="3F671E06">
            <wp:extent cx="5943600" cy="5534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5943600" cy="553466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491A5D" w:rsidRPr="007A6A55" w14:paraId="02D82F1A" w14:textId="77777777" w:rsidTr="00A00C10">
        <w:tc>
          <w:tcPr>
            <w:tcW w:w="1335" w:type="dxa"/>
          </w:tcPr>
          <w:p w14:paraId="5A404C4E"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6FBC3C5A"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36437BE"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56BB2EFE"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66069E3D"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26F16D71"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7005561" w14:textId="77777777" w:rsidR="00491A5D" w:rsidRPr="007A6A55" w:rsidRDefault="00491A5D"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491A5D" w:rsidRPr="007A6A55" w14:paraId="757959E2" w14:textId="77777777" w:rsidTr="00A00C10">
        <w:tc>
          <w:tcPr>
            <w:tcW w:w="1335" w:type="dxa"/>
          </w:tcPr>
          <w:p w14:paraId="3A93A926" w14:textId="71EA4E7C"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5" w:type="dxa"/>
          </w:tcPr>
          <w:p w14:paraId="4DCCF331" w14:textId="0D85E1CD"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0.3964</w:t>
            </w:r>
          </w:p>
        </w:tc>
        <w:tc>
          <w:tcPr>
            <w:tcW w:w="1336" w:type="dxa"/>
          </w:tcPr>
          <w:p w14:paraId="4A9A8E38" w14:textId="0E2AC5D7"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0.9115</w:t>
            </w:r>
          </w:p>
        </w:tc>
        <w:tc>
          <w:tcPr>
            <w:tcW w:w="1336" w:type="dxa"/>
          </w:tcPr>
          <w:p w14:paraId="264ED802" w14:textId="387CF44F"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6" w:type="dxa"/>
          </w:tcPr>
          <w:p w14:paraId="39C17A27" w14:textId="3E1788EB"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0.8620</w:t>
            </w:r>
          </w:p>
        </w:tc>
        <w:tc>
          <w:tcPr>
            <w:tcW w:w="1336" w:type="dxa"/>
          </w:tcPr>
          <w:p w14:paraId="4E77F133" w14:textId="0D6E8285"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6A6D12DB" w14:textId="77777777"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491A5D" w:rsidRPr="007A6A55" w14:paraId="52975145" w14:textId="77777777" w:rsidTr="00A00C10">
        <w:tc>
          <w:tcPr>
            <w:tcW w:w="1335" w:type="dxa"/>
          </w:tcPr>
          <w:p w14:paraId="4B7A3CBF" w14:textId="14DFE9B8" w:rsidR="00491A5D" w:rsidRPr="007A6A55" w:rsidRDefault="00CE42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5" w:type="dxa"/>
          </w:tcPr>
          <w:p w14:paraId="2B7938CA" w14:textId="31FE167A" w:rsidR="00491A5D" w:rsidRPr="007A6A55" w:rsidRDefault="00CE42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0.1823</w:t>
            </w:r>
          </w:p>
        </w:tc>
        <w:tc>
          <w:tcPr>
            <w:tcW w:w="1336" w:type="dxa"/>
          </w:tcPr>
          <w:p w14:paraId="64846935" w14:textId="23EAE4F2" w:rsidR="00491A5D" w:rsidRPr="007A6A55" w:rsidRDefault="00CE42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0.3988</w:t>
            </w:r>
          </w:p>
        </w:tc>
        <w:tc>
          <w:tcPr>
            <w:tcW w:w="1336" w:type="dxa"/>
          </w:tcPr>
          <w:p w14:paraId="46C50F90" w14:textId="4BD0186B" w:rsidR="00491A5D" w:rsidRPr="007A6A55" w:rsidRDefault="00CE42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6" w:type="dxa"/>
          </w:tcPr>
          <w:p w14:paraId="10F2E414" w14:textId="44F37A64" w:rsidR="00491A5D" w:rsidRPr="007A6A55" w:rsidRDefault="00CE42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0.4803</w:t>
            </w:r>
          </w:p>
        </w:tc>
        <w:tc>
          <w:tcPr>
            <w:tcW w:w="1336" w:type="dxa"/>
          </w:tcPr>
          <w:p w14:paraId="512481CC" w14:textId="71C9BE79" w:rsidR="00491A5D" w:rsidRPr="007A6A55" w:rsidRDefault="00CE4288"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0094413C" w14:textId="77777777" w:rsidR="00491A5D" w:rsidRPr="007A6A55" w:rsidRDefault="00491A5D"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4CB41E19" w14:textId="639D0A90" w:rsidR="008E0788" w:rsidRDefault="008E0788" w:rsidP="00C357EE">
      <w:pPr>
        <w:spacing w:after="200" w:line="240" w:lineRule="auto"/>
        <w:rPr>
          <w:rFonts w:ascii="Franklin Gothic Book" w:hAnsi="Franklin Gothic Book"/>
          <w:b/>
          <w:color w:val="auto"/>
          <w:sz w:val="24"/>
          <w:szCs w:val="24"/>
        </w:rPr>
      </w:pPr>
    </w:p>
    <w:p w14:paraId="1AAB11A7" w14:textId="2FD0F741" w:rsidR="00CE4288" w:rsidRDefault="00CE4288" w:rsidP="00C357EE">
      <w:pPr>
        <w:spacing w:after="200" w:line="240" w:lineRule="auto"/>
        <w:rPr>
          <w:rFonts w:ascii="Franklin Gothic Book" w:hAnsi="Franklin Gothic Book"/>
          <w:b/>
          <w:color w:val="auto"/>
          <w:sz w:val="24"/>
          <w:szCs w:val="24"/>
        </w:rPr>
      </w:pPr>
    </w:p>
    <w:p w14:paraId="7EAA4C4E" w14:textId="663E486A" w:rsidR="00CE4288" w:rsidRDefault="00CE4288" w:rsidP="00C357EE">
      <w:pPr>
        <w:spacing w:after="200" w:line="240" w:lineRule="auto"/>
        <w:rPr>
          <w:rFonts w:ascii="Franklin Gothic Book" w:hAnsi="Franklin Gothic Book"/>
          <w:b/>
          <w:color w:val="auto"/>
          <w:sz w:val="24"/>
          <w:szCs w:val="24"/>
        </w:rPr>
      </w:pPr>
    </w:p>
    <w:p w14:paraId="7E6D02EA" w14:textId="3715C73D" w:rsidR="00CE4288" w:rsidRDefault="00CE4288" w:rsidP="00C357EE">
      <w:pPr>
        <w:spacing w:after="200" w:line="240" w:lineRule="auto"/>
        <w:rPr>
          <w:rFonts w:ascii="Franklin Gothic Book" w:hAnsi="Franklin Gothic Book"/>
          <w:b/>
          <w:color w:val="auto"/>
          <w:sz w:val="24"/>
          <w:szCs w:val="24"/>
        </w:rPr>
      </w:pPr>
    </w:p>
    <w:p w14:paraId="455A3638" w14:textId="26664B4C" w:rsidR="00CE4288" w:rsidRPr="00170ABB" w:rsidRDefault="00CE4288" w:rsidP="00CE4288">
      <w:pPr>
        <w:spacing w:after="200" w:line="240" w:lineRule="auto"/>
        <w:rPr>
          <w:rFonts w:ascii="Franklin Gothic Book" w:hAnsi="Franklin Gothic Book"/>
          <w:bCs/>
          <w:color w:val="auto"/>
          <w:sz w:val="24"/>
          <w:szCs w:val="24"/>
        </w:rPr>
      </w:pPr>
      <w:r>
        <w:rPr>
          <w:rFonts w:ascii="Franklin Gothic Book" w:hAnsi="Franklin Gothic Book"/>
          <w:b/>
          <w:color w:val="auto"/>
          <w:sz w:val="24"/>
          <w:szCs w:val="24"/>
        </w:rPr>
        <w:lastRenderedPageBreak/>
        <w:t xml:space="preserve">(5) </w:t>
      </w:r>
      <w:r w:rsidR="00502EE2">
        <w:rPr>
          <w:rFonts w:ascii="Franklin Gothic Book" w:hAnsi="Franklin Gothic Book"/>
          <w:b/>
          <w:color w:val="auto"/>
          <w:sz w:val="24"/>
          <w:szCs w:val="24"/>
        </w:rPr>
        <w:t>Boosted Tree</w:t>
      </w:r>
      <w:r w:rsidRPr="00CE4288">
        <w:rPr>
          <w:rFonts w:ascii="Franklin Gothic Book" w:hAnsi="Franklin Gothic Book"/>
          <w:b/>
          <w:color w:val="auto"/>
          <w:sz w:val="24"/>
          <w:szCs w:val="24"/>
        </w:rPr>
        <w:t xml:space="preserve"> Classification</w:t>
      </w:r>
    </w:p>
    <w:p w14:paraId="59894F4B" w14:textId="297B77F7" w:rsidR="00CE4288" w:rsidRDefault="00502EE2"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0B5FEA6" wp14:editId="401F6BC2">
            <wp:extent cx="5943600" cy="51663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5943600" cy="516636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02EE2" w:rsidRPr="007A6A55" w14:paraId="6BC5D836" w14:textId="77777777" w:rsidTr="00A00C10">
        <w:tc>
          <w:tcPr>
            <w:tcW w:w="1335" w:type="dxa"/>
          </w:tcPr>
          <w:p w14:paraId="78748498"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290FC5EA"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5D285DE0"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70A6393B"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33EE8AFD"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6156DDCE"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C881621" w14:textId="77777777" w:rsidR="00502EE2" w:rsidRPr="007A6A55" w:rsidRDefault="00502EE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502EE2" w:rsidRPr="007A6A55" w14:paraId="2A436C3F" w14:textId="77777777" w:rsidTr="00A00C10">
        <w:tc>
          <w:tcPr>
            <w:tcW w:w="1335" w:type="dxa"/>
          </w:tcPr>
          <w:p w14:paraId="200482DC" w14:textId="195EC327"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0.8274</w:t>
            </w:r>
          </w:p>
        </w:tc>
        <w:tc>
          <w:tcPr>
            <w:tcW w:w="1335" w:type="dxa"/>
          </w:tcPr>
          <w:p w14:paraId="681CF37B" w14:textId="4F349904"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0.4063</w:t>
            </w:r>
          </w:p>
        </w:tc>
        <w:tc>
          <w:tcPr>
            <w:tcW w:w="1336" w:type="dxa"/>
          </w:tcPr>
          <w:p w14:paraId="39B5B36A" w14:textId="1261AA04"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0.8967</w:t>
            </w:r>
          </w:p>
        </w:tc>
        <w:tc>
          <w:tcPr>
            <w:tcW w:w="1336" w:type="dxa"/>
          </w:tcPr>
          <w:p w14:paraId="0AB0BB68" w14:textId="4C87EC1D"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0.8274</w:t>
            </w:r>
          </w:p>
        </w:tc>
        <w:tc>
          <w:tcPr>
            <w:tcW w:w="1336" w:type="dxa"/>
          </w:tcPr>
          <w:p w14:paraId="39124CB7" w14:textId="6BCB3BFD"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0.8606</w:t>
            </w:r>
          </w:p>
        </w:tc>
        <w:tc>
          <w:tcPr>
            <w:tcW w:w="1336" w:type="dxa"/>
          </w:tcPr>
          <w:p w14:paraId="0E15CA59" w14:textId="5A791818"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0.3801</w:t>
            </w:r>
          </w:p>
        </w:tc>
        <w:tc>
          <w:tcPr>
            <w:tcW w:w="1336" w:type="dxa"/>
          </w:tcPr>
          <w:p w14:paraId="75005ED8" w14:textId="77777777"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502EE2" w:rsidRPr="007A6A55" w14:paraId="33015F6E" w14:textId="77777777" w:rsidTr="00A00C10">
        <w:tc>
          <w:tcPr>
            <w:tcW w:w="1335" w:type="dxa"/>
          </w:tcPr>
          <w:p w14:paraId="779C7663" w14:textId="657922FB"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0.5937</w:t>
            </w:r>
          </w:p>
        </w:tc>
        <w:tc>
          <w:tcPr>
            <w:tcW w:w="1335" w:type="dxa"/>
          </w:tcPr>
          <w:p w14:paraId="4876BB6F" w14:textId="1EDC961B"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0.1726</w:t>
            </w:r>
          </w:p>
        </w:tc>
        <w:tc>
          <w:tcPr>
            <w:tcW w:w="1336" w:type="dxa"/>
          </w:tcPr>
          <w:p w14:paraId="0E017AC0" w14:textId="26AE6EE3"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0.4464</w:t>
            </w:r>
          </w:p>
        </w:tc>
        <w:tc>
          <w:tcPr>
            <w:tcW w:w="1336" w:type="dxa"/>
          </w:tcPr>
          <w:p w14:paraId="69CEE107" w14:textId="68396FFD"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0.5937</w:t>
            </w:r>
          </w:p>
        </w:tc>
        <w:tc>
          <w:tcPr>
            <w:tcW w:w="1336" w:type="dxa"/>
          </w:tcPr>
          <w:p w14:paraId="409BBC1C" w14:textId="3F8CD14B"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0.5096</w:t>
            </w:r>
          </w:p>
        </w:tc>
        <w:tc>
          <w:tcPr>
            <w:tcW w:w="1336" w:type="dxa"/>
          </w:tcPr>
          <w:p w14:paraId="318C4D99" w14:textId="3FBAF113"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0.3801</w:t>
            </w:r>
          </w:p>
        </w:tc>
        <w:tc>
          <w:tcPr>
            <w:tcW w:w="1336" w:type="dxa"/>
          </w:tcPr>
          <w:p w14:paraId="6E89AEBC" w14:textId="77777777" w:rsidR="00502EE2" w:rsidRPr="007A6A55" w:rsidRDefault="00502EE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437DECF0" w14:textId="4315E35D" w:rsidR="00491A5D" w:rsidRDefault="00491A5D" w:rsidP="00C357EE">
      <w:pPr>
        <w:spacing w:after="200" w:line="240" w:lineRule="auto"/>
        <w:rPr>
          <w:rFonts w:ascii="Franklin Gothic Book" w:hAnsi="Franklin Gothic Book"/>
          <w:b/>
          <w:color w:val="auto"/>
          <w:sz w:val="24"/>
          <w:szCs w:val="24"/>
        </w:rPr>
      </w:pPr>
    </w:p>
    <w:p w14:paraId="39C04D5D" w14:textId="4AFF7A9B" w:rsidR="00CE4288" w:rsidRDefault="00CE4288" w:rsidP="00C357EE">
      <w:pPr>
        <w:spacing w:after="200" w:line="240" w:lineRule="auto"/>
        <w:rPr>
          <w:rFonts w:ascii="Franklin Gothic Book" w:hAnsi="Franklin Gothic Book"/>
          <w:b/>
          <w:color w:val="auto"/>
          <w:sz w:val="24"/>
          <w:szCs w:val="24"/>
        </w:rPr>
      </w:pPr>
    </w:p>
    <w:p w14:paraId="460F5656" w14:textId="55700CC3" w:rsidR="00CE4288" w:rsidRDefault="00CE4288" w:rsidP="00C357EE">
      <w:pPr>
        <w:spacing w:after="200" w:line="240" w:lineRule="auto"/>
        <w:rPr>
          <w:rFonts w:ascii="Franklin Gothic Book" w:hAnsi="Franklin Gothic Book"/>
          <w:b/>
          <w:color w:val="auto"/>
          <w:sz w:val="24"/>
          <w:szCs w:val="24"/>
        </w:rPr>
      </w:pPr>
    </w:p>
    <w:p w14:paraId="46A687C8" w14:textId="7DB3CF8E" w:rsidR="00CE4288" w:rsidRDefault="00CE4288" w:rsidP="00C357EE">
      <w:pPr>
        <w:spacing w:after="200" w:line="240" w:lineRule="auto"/>
        <w:rPr>
          <w:rFonts w:ascii="Franklin Gothic Book" w:hAnsi="Franklin Gothic Book"/>
          <w:b/>
          <w:color w:val="auto"/>
          <w:sz w:val="24"/>
          <w:szCs w:val="24"/>
        </w:rPr>
      </w:pPr>
    </w:p>
    <w:p w14:paraId="762E7ADC" w14:textId="702C48EC" w:rsidR="00CE4288" w:rsidRDefault="00CE4288" w:rsidP="00C357EE">
      <w:pPr>
        <w:spacing w:after="200" w:line="240" w:lineRule="auto"/>
        <w:rPr>
          <w:rFonts w:ascii="Franklin Gothic Book" w:hAnsi="Franklin Gothic Book"/>
          <w:b/>
          <w:color w:val="auto"/>
          <w:sz w:val="24"/>
          <w:szCs w:val="24"/>
        </w:rPr>
      </w:pPr>
    </w:p>
    <w:p w14:paraId="4D01B230" w14:textId="77777777" w:rsidR="00E54BB9" w:rsidRDefault="00E54BB9" w:rsidP="00CE4288">
      <w:pPr>
        <w:spacing w:after="200" w:line="240" w:lineRule="auto"/>
        <w:rPr>
          <w:rFonts w:ascii="Franklin Gothic Book" w:hAnsi="Franklin Gothic Book"/>
          <w:b/>
          <w:color w:val="auto"/>
          <w:sz w:val="28"/>
          <w:szCs w:val="28"/>
        </w:rPr>
      </w:pPr>
    </w:p>
    <w:p w14:paraId="097A4B1E" w14:textId="334A85F4" w:rsidR="00CE4288" w:rsidRDefault="00CE4288" w:rsidP="00CE4288">
      <w:pPr>
        <w:spacing w:after="200" w:line="240" w:lineRule="auto"/>
        <w:rPr>
          <w:rFonts w:ascii="Franklin Gothic Book" w:hAnsi="Franklin Gothic Book"/>
          <w:b/>
          <w:color w:val="auto"/>
          <w:sz w:val="28"/>
          <w:szCs w:val="28"/>
        </w:rPr>
      </w:pPr>
      <w:r w:rsidRPr="00CE4288">
        <w:rPr>
          <w:rFonts w:ascii="Franklin Gothic Book" w:hAnsi="Franklin Gothic Book"/>
          <w:b/>
          <w:color w:val="auto"/>
          <w:sz w:val="28"/>
          <w:szCs w:val="28"/>
        </w:rPr>
        <w:lastRenderedPageBreak/>
        <w:t>2. Ranker + CorrelationAttributeEval</w:t>
      </w:r>
    </w:p>
    <w:p w14:paraId="703DE588" w14:textId="119B7E15" w:rsidR="00265F5E" w:rsidRPr="00265F5E" w:rsidRDefault="00265F5E" w:rsidP="00CE4288">
      <w:pPr>
        <w:spacing w:after="200" w:line="240" w:lineRule="auto"/>
        <w:rPr>
          <w:rFonts w:ascii="Franklin Gothic Book" w:hAnsi="Franklin Gothic Book"/>
          <w:b/>
          <w:color w:val="auto"/>
          <w:sz w:val="28"/>
          <w:szCs w:val="28"/>
        </w:rPr>
      </w:pPr>
      <w:r w:rsidRPr="00265F5E">
        <w:rPr>
          <w:rFonts w:ascii="Franklin Gothic Book" w:hAnsi="Franklin Gothic Book"/>
          <w:b/>
          <w:color w:val="auto"/>
          <w:sz w:val="24"/>
          <w:szCs w:val="24"/>
        </w:rPr>
        <w:t>tenure, Contract, OnlineSecurity, TechSupport, InternetService</w:t>
      </w:r>
    </w:p>
    <w:p w14:paraId="3D50A471" w14:textId="35455A4D" w:rsidR="00CE4288" w:rsidRPr="00265F5E" w:rsidRDefault="00265F5E" w:rsidP="00CE4288">
      <w:pPr>
        <w:spacing w:after="200" w:line="240" w:lineRule="auto"/>
        <w:rPr>
          <w:rFonts w:ascii="Franklin Gothic Book" w:hAnsi="Franklin Gothic Book"/>
          <w:b/>
          <w:color w:val="auto"/>
          <w:sz w:val="24"/>
          <w:szCs w:val="24"/>
        </w:rPr>
      </w:pPr>
      <w:r w:rsidRPr="00265F5E">
        <w:rPr>
          <w:rFonts w:ascii="Franklin Gothic Book" w:hAnsi="Franklin Gothic Book"/>
          <w:b/>
          <w:color w:val="auto"/>
          <w:sz w:val="24"/>
          <w:szCs w:val="24"/>
        </w:rPr>
        <w:t>(1)</w:t>
      </w:r>
      <w:r w:rsidR="00CE4288" w:rsidRPr="00265F5E">
        <w:rPr>
          <w:rFonts w:ascii="Franklin Gothic Book" w:hAnsi="Franklin Gothic Book"/>
          <w:b/>
          <w:color w:val="auto"/>
          <w:sz w:val="24"/>
          <w:szCs w:val="24"/>
        </w:rPr>
        <w:t xml:space="preserve"> Naïve Bayes Classification</w:t>
      </w:r>
    </w:p>
    <w:p w14:paraId="052867FE" w14:textId="2023B769" w:rsidR="00CE4288" w:rsidRPr="00CE4288" w:rsidRDefault="00CE4288" w:rsidP="00CE4288">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153FFD81" wp14:editId="43E4FBCE">
            <wp:extent cx="5943600" cy="4916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5943600" cy="491617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D1E96" w:rsidRPr="007A6A55" w14:paraId="6CA7B0F3" w14:textId="77777777" w:rsidTr="00A00C10">
        <w:tc>
          <w:tcPr>
            <w:tcW w:w="1335" w:type="dxa"/>
          </w:tcPr>
          <w:p w14:paraId="0AC939A8"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64B58D43"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3F93C20"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2B8469F9"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11E240D7"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2FDE213E"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7AE16A5"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BD1E96" w:rsidRPr="007A6A55" w14:paraId="32764F16" w14:textId="77777777" w:rsidTr="00A00C10">
        <w:tc>
          <w:tcPr>
            <w:tcW w:w="1335" w:type="dxa"/>
          </w:tcPr>
          <w:p w14:paraId="783C419A" w14:textId="03749295"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0.8849</w:t>
            </w:r>
          </w:p>
        </w:tc>
        <w:tc>
          <w:tcPr>
            <w:tcW w:w="1335" w:type="dxa"/>
          </w:tcPr>
          <w:p w14:paraId="3AAD9D5E" w14:textId="3AF289A2"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0.5069</w:t>
            </w:r>
          </w:p>
        </w:tc>
        <w:tc>
          <w:tcPr>
            <w:tcW w:w="1336" w:type="dxa"/>
          </w:tcPr>
          <w:p w14:paraId="317AF2B2" w14:textId="280B6156"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0.7532</w:t>
            </w:r>
          </w:p>
        </w:tc>
        <w:tc>
          <w:tcPr>
            <w:tcW w:w="1336" w:type="dxa"/>
          </w:tcPr>
          <w:p w14:paraId="54BD5E72" w14:textId="092B3952"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0.8849</w:t>
            </w:r>
          </w:p>
        </w:tc>
        <w:tc>
          <w:tcPr>
            <w:tcW w:w="1336" w:type="dxa"/>
          </w:tcPr>
          <w:p w14:paraId="7FDD15B3" w14:textId="15B29EBB"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0.8138</w:t>
            </w:r>
          </w:p>
        </w:tc>
        <w:tc>
          <w:tcPr>
            <w:tcW w:w="1336" w:type="dxa"/>
          </w:tcPr>
          <w:p w14:paraId="5F966F82" w14:textId="3ABCB1A0"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0.4186</w:t>
            </w:r>
          </w:p>
        </w:tc>
        <w:tc>
          <w:tcPr>
            <w:tcW w:w="1336" w:type="dxa"/>
          </w:tcPr>
          <w:p w14:paraId="2940B541" w14:textId="7777777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BD1E96" w:rsidRPr="007A6A55" w14:paraId="2A830D16" w14:textId="77777777" w:rsidTr="00A00C10">
        <w:tc>
          <w:tcPr>
            <w:tcW w:w="1335" w:type="dxa"/>
          </w:tcPr>
          <w:p w14:paraId="7FC4DBFA" w14:textId="4636ED24"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0.4931</w:t>
            </w:r>
          </w:p>
        </w:tc>
        <w:tc>
          <w:tcPr>
            <w:tcW w:w="1335" w:type="dxa"/>
          </w:tcPr>
          <w:p w14:paraId="3E37EF9F" w14:textId="6E766E05"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0.1151</w:t>
            </w:r>
          </w:p>
        </w:tc>
        <w:tc>
          <w:tcPr>
            <w:tcW w:w="1336" w:type="dxa"/>
          </w:tcPr>
          <w:p w14:paraId="02F06C86" w14:textId="107BB34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0.7103</w:t>
            </w:r>
          </w:p>
        </w:tc>
        <w:tc>
          <w:tcPr>
            <w:tcW w:w="1336" w:type="dxa"/>
          </w:tcPr>
          <w:p w14:paraId="5C800846" w14:textId="4D5CF4F3"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0.4931</w:t>
            </w:r>
          </w:p>
        </w:tc>
        <w:tc>
          <w:tcPr>
            <w:tcW w:w="1336" w:type="dxa"/>
          </w:tcPr>
          <w:p w14:paraId="36CA5D18" w14:textId="6844286E"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0.5821</w:t>
            </w:r>
          </w:p>
        </w:tc>
        <w:tc>
          <w:tcPr>
            <w:tcW w:w="1336" w:type="dxa"/>
          </w:tcPr>
          <w:p w14:paraId="0C622F46" w14:textId="078E0BBC"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0.4186</w:t>
            </w:r>
          </w:p>
        </w:tc>
        <w:tc>
          <w:tcPr>
            <w:tcW w:w="1336" w:type="dxa"/>
          </w:tcPr>
          <w:p w14:paraId="2DBC43D5" w14:textId="7777777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6DF68170" w14:textId="6F64E07E" w:rsidR="00CE4288" w:rsidRDefault="00CE4288" w:rsidP="00C357EE">
      <w:pPr>
        <w:spacing w:after="200" w:line="240" w:lineRule="auto"/>
        <w:rPr>
          <w:rFonts w:ascii="Franklin Gothic Book" w:hAnsi="Franklin Gothic Book"/>
          <w:b/>
          <w:color w:val="auto"/>
          <w:sz w:val="24"/>
          <w:szCs w:val="24"/>
        </w:rPr>
      </w:pPr>
    </w:p>
    <w:p w14:paraId="0C0540A1" w14:textId="408D27E5" w:rsidR="00BD1E96" w:rsidRDefault="00BD1E96" w:rsidP="00C357EE">
      <w:pPr>
        <w:spacing w:after="200" w:line="240" w:lineRule="auto"/>
        <w:rPr>
          <w:rFonts w:ascii="Franklin Gothic Book" w:hAnsi="Franklin Gothic Book"/>
          <w:b/>
          <w:color w:val="auto"/>
          <w:sz w:val="24"/>
          <w:szCs w:val="24"/>
        </w:rPr>
      </w:pPr>
    </w:p>
    <w:p w14:paraId="02405A01" w14:textId="79C99BB8" w:rsidR="00BD1E96" w:rsidRDefault="00BD1E96" w:rsidP="00C357EE">
      <w:pPr>
        <w:spacing w:after="200" w:line="240" w:lineRule="auto"/>
        <w:rPr>
          <w:rFonts w:ascii="Franklin Gothic Book" w:hAnsi="Franklin Gothic Book"/>
          <w:b/>
          <w:color w:val="auto"/>
          <w:sz w:val="24"/>
          <w:szCs w:val="24"/>
        </w:rPr>
      </w:pPr>
    </w:p>
    <w:p w14:paraId="4139B1F4" w14:textId="5D6CBAC6" w:rsidR="00BD1E96" w:rsidRDefault="00BD1E96" w:rsidP="00C357EE">
      <w:pPr>
        <w:spacing w:after="200" w:line="240" w:lineRule="auto"/>
        <w:rPr>
          <w:rFonts w:ascii="Franklin Gothic Book" w:hAnsi="Franklin Gothic Book"/>
          <w:b/>
          <w:color w:val="auto"/>
          <w:sz w:val="24"/>
          <w:szCs w:val="24"/>
        </w:rPr>
      </w:pPr>
    </w:p>
    <w:p w14:paraId="2F4635AB" w14:textId="0881484C" w:rsidR="00BD1E96" w:rsidRDefault="00BD1E96"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(2) </w:t>
      </w:r>
      <w:r w:rsidRPr="00BD1E96">
        <w:rPr>
          <w:rFonts w:ascii="Franklin Gothic Book" w:hAnsi="Franklin Gothic Book"/>
          <w:b/>
          <w:color w:val="auto"/>
          <w:sz w:val="24"/>
          <w:szCs w:val="24"/>
        </w:rPr>
        <w:t>K-nearest Neighbors Classification</w:t>
      </w:r>
    </w:p>
    <w:p w14:paraId="62BF48F9" w14:textId="0667216A" w:rsidR="00BD1E96" w:rsidRDefault="00BD1E96"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3D2D4E10" wp14:editId="4B7FF1AC">
            <wp:extent cx="5943600" cy="5353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5943600" cy="535368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D1E96" w:rsidRPr="007A6A55" w14:paraId="78A2936E" w14:textId="77777777" w:rsidTr="00A00C10">
        <w:tc>
          <w:tcPr>
            <w:tcW w:w="1335" w:type="dxa"/>
          </w:tcPr>
          <w:p w14:paraId="250A04E3"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0C6A438C"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63AE057C"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261545A8"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191E0F2E"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313926B0"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88DF2A5"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BD1E96" w:rsidRPr="007A6A55" w14:paraId="54D8CAEE" w14:textId="77777777" w:rsidTr="00A00C10">
        <w:tc>
          <w:tcPr>
            <w:tcW w:w="1335" w:type="dxa"/>
          </w:tcPr>
          <w:p w14:paraId="0FFEEDF5" w14:textId="5E51BC02"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0.8231</w:t>
            </w:r>
          </w:p>
        </w:tc>
        <w:tc>
          <w:tcPr>
            <w:tcW w:w="1335" w:type="dxa"/>
          </w:tcPr>
          <w:p w14:paraId="41FB8162" w14:textId="4A24341A"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0.4114</w:t>
            </w:r>
          </w:p>
        </w:tc>
        <w:tc>
          <w:tcPr>
            <w:tcW w:w="1336" w:type="dxa"/>
          </w:tcPr>
          <w:p w14:paraId="689F5AF9" w14:textId="56711EFD"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0.8987</w:t>
            </w:r>
          </w:p>
        </w:tc>
        <w:tc>
          <w:tcPr>
            <w:tcW w:w="1336" w:type="dxa"/>
          </w:tcPr>
          <w:p w14:paraId="44720282" w14:textId="43CDB2E4"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0.8231</w:t>
            </w:r>
          </w:p>
        </w:tc>
        <w:tc>
          <w:tcPr>
            <w:tcW w:w="1336" w:type="dxa"/>
          </w:tcPr>
          <w:p w14:paraId="64D71F53" w14:textId="4854A669"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0.8592</w:t>
            </w:r>
          </w:p>
        </w:tc>
        <w:tc>
          <w:tcPr>
            <w:tcW w:w="1336" w:type="dxa"/>
          </w:tcPr>
          <w:p w14:paraId="2BD994C9" w14:textId="4E7E9AA6"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0.3671</w:t>
            </w:r>
          </w:p>
        </w:tc>
        <w:tc>
          <w:tcPr>
            <w:tcW w:w="1336" w:type="dxa"/>
          </w:tcPr>
          <w:p w14:paraId="552DB07F" w14:textId="7777777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BD1E96" w:rsidRPr="007A6A55" w14:paraId="12ABB1DC" w14:textId="77777777" w:rsidTr="00A00C10">
        <w:tc>
          <w:tcPr>
            <w:tcW w:w="1335" w:type="dxa"/>
          </w:tcPr>
          <w:p w14:paraId="1BEE01A7" w14:textId="0E0EC553"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0.5886</w:t>
            </w:r>
          </w:p>
        </w:tc>
        <w:tc>
          <w:tcPr>
            <w:tcW w:w="1335" w:type="dxa"/>
          </w:tcPr>
          <w:p w14:paraId="14C21A72" w14:textId="4C43D274"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0.1769</w:t>
            </w:r>
          </w:p>
        </w:tc>
        <w:tc>
          <w:tcPr>
            <w:tcW w:w="1336" w:type="dxa"/>
          </w:tcPr>
          <w:p w14:paraId="757D326C" w14:textId="53FB34F6"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0.4286</w:t>
            </w:r>
          </w:p>
        </w:tc>
        <w:tc>
          <w:tcPr>
            <w:tcW w:w="1336" w:type="dxa"/>
          </w:tcPr>
          <w:p w14:paraId="5F043D1D" w14:textId="367E6256"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0.5886</w:t>
            </w:r>
          </w:p>
        </w:tc>
        <w:tc>
          <w:tcPr>
            <w:tcW w:w="1336" w:type="dxa"/>
          </w:tcPr>
          <w:p w14:paraId="40A96052" w14:textId="010B29C0"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0.4960</w:t>
            </w:r>
          </w:p>
        </w:tc>
        <w:tc>
          <w:tcPr>
            <w:tcW w:w="1336" w:type="dxa"/>
          </w:tcPr>
          <w:p w14:paraId="3CE0FB03" w14:textId="58040581"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0.3671</w:t>
            </w:r>
          </w:p>
        </w:tc>
        <w:tc>
          <w:tcPr>
            <w:tcW w:w="1336" w:type="dxa"/>
          </w:tcPr>
          <w:p w14:paraId="1E0A7809" w14:textId="7777777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3D798F63" w14:textId="77777777" w:rsidR="00BD1E96" w:rsidRDefault="00BD1E96" w:rsidP="00C357EE">
      <w:pPr>
        <w:spacing w:after="200" w:line="240" w:lineRule="auto"/>
        <w:rPr>
          <w:rFonts w:ascii="Franklin Gothic Book" w:hAnsi="Franklin Gothic Book"/>
          <w:b/>
          <w:color w:val="auto"/>
          <w:sz w:val="24"/>
          <w:szCs w:val="24"/>
        </w:rPr>
      </w:pPr>
    </w:p>
    <w:p w14:paraId="6B48ECB6" w14:textId="2D53FD28" w:rsidR="00BD1E96" w:rsidRDefault="00BD1E96" w:rsidP="00C357EE">
      <w:pPr>
        <w:spacing w:after="200" w:line="240" w:lineRule="auto"/>
        <w:rPr>
          <w:rFonts w:ascii="Franklin Gothic Book" w:hAnsi="Franklin Gothic Book"/>
          <w:b/>
          <w:color w:val="auto"/>
          <w:sz w:val="24"/>
          <w:szCs w:val="24"/>
        </w:rPr>
      </w:pPr>
    </w:p>
    <w:p w14:paraId="0A23B277" w14:textId="168224EC" w:rsidR="00BD1E96" w:rsidRDefault="00BD1E96" w:rsidP="00C357EE">
      <w:pPr>
        <w:spacing w:after="200" w:line="240" w:lineRule="auto"/>
        <w:rPr>
          <w:rFonts w:ascii="Franklin Gothic Book" w:hAnsi="Franklin Gothic Book"/>
          <w:b/>
          <w:color w:val="auto"/>
          <w:sz w:val="24"/>
          <w:szCs w:val="24"/>
        </w:rPr>
      </w:pPr>
    </w:p>
    <w:p w14:paraId="19CF3339" w14:textId="3CECE21B" w:rsidR="00BD1E96" w:rsidRDefault="00BD1E96" w:rsidP="00C357EE">
      <w:pPr>
        <w:spacing w:after="200" w:line="240" w:lineRule="auto"/>
        <w:rPr>
          <w:rFonts w:ascii="Franklin Gothic Book" w:hAnsi="Franklin Gothic Book"/>
          <w:b/>
          <w:color w:val="auto"/>
          <w:sz w:val="24"/>
          <w:szCs w:val="24"/>
        </w:rPr>
      </w:pPr>
    </w:p>
    <w:p w14:paraId="66AAFBD3" w14:textId="488BBB92" w:rsidR="00BD1E96" w:rsidRDefault="00BD1E96" w:rsidP="00C357EE">
      <w:pPr>
        <w:spacing w:after="200" w:line="240" w:lineRule="auto"/>
        <w:rPr>
          <w:rFonts w:ascii="Franklin Gothic Book" w:hAnsi="Franklin Gothic Book"/>
          <w:b/>
          <w:color w:val="auto"/>
          <w:sz w:val="24"/>
          <w:szCs w:val="24"/>
        </w:rPr>
      </w:pPr>
    </w:p>
    <w:p w14:paraId="33A7BBC9" w14:textId="264747AF" w:rsidR="00BD1E96" w:rsidRDefault="00BD1E96"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(3) </w:t>
      </w:r>
      <w:r w:rsidRPr="00BD1E96">
        <w:rPr>
          <w:rFonts w:ascii="Franklin Gothic Book" w:hAnsi="Franklin Gothic Book"/>
          <w:b/>
          <w:color w:val="auto"/>
          <w:sz w:val="24"/>
          <w:szCs w:val="24"/>
        </w:rPr>
        <w:t>Neural Network Classification</w:t>
      </w:r>
    </w:p>
    <w:p w14:paraId="1795C9E3" w14:textId="63950A0E" w:rsidR="00BD1E96" w:rsidRDefault="00BD1E96"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67AFAD93" wp14:editId="55F489FC">
            <wp:extent cx="4286250" cy="4800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286250" cy="480060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BD1E96" w:rsidRPr="007A6A55" w14:paraId="74E4C716" w14:textId="77777777" w:rsidTr="00A00C10">
        <w:tc>
          <w:tcPr>
            <w:tcW w:w="1335" w:type="dxa"/>
          </w:tcPr>
          <w:p w14:paraId="44DE974C"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2A5F1E25"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1E143B9F"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094015DC"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7A935D41"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026D79A2"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3CDFE86F" w14:textId="77777777" w:rsidR="00BD1E96" w:rsidRPr="007A6A55" w:rsidRDefault="00BD1E96"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BD1E96" w:rsidRPr="007A6A55" w14:paraId="073CA317" w14:textId="77777777" w:rsidTr="00A00C10">
        <w:tc>
          <w:tcPr>
            <w:tcW w:w="1335" w:type="dxa"/>
          </w:tcPr>
          <w:p w14:paraId="07B682E5" w14:textId="683FFF6D"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0.8365</w:t>
            </w:r>
          </w:p>
        </w:tc>
        <w:tc>
          <w:tcPr>
            <w:tcW w:w="1335" w:type="dxa"/>
          </w:tcPr>
          <w:p w14:paraId="7FC82DE1" w14:textId="1A195C9B"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0.3756</w:t>
            </w:r>
          </w:p>
        </w:tc>
        <w:tc>
          <w:tcPr>
            <w:tcW w:w="1336" w:type="dxa"/>
          </w:tcPr>
          <w:p w14:paraId="3D9514C3" w14:textId="4427D6D2"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0.9027</w:t>
            </w:r>
          </w:p>
        </w:tc>
        <w:tc>
          <w:tcPr>
            <w:tcW w:w="1336" w:type="dxa"/>
          </w:tcPr>
          <w:p w14:paraId="1B4A58C8" w14:textId="5C0D1F52"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0.8365</w:t>
            </w:r>
          </w:p>
        </w:tc>
        <w:tc>
          <w:tcPr>
            <w:tcW w:w="1336" w:type="dxa"/>
          </w:tcPr>
          <w:p w14:paraId="0E3C9F44" w14:textId="55FC3EC8"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0.8684</w:t>
            </w:r>
          </w:p>
        </w:tc>
        <w:tc>
          <w:tcPr>
            <w:tcW w:w="1336" w:type="dxa"/>
          </w:tcPr>
          <w:p w14:paraId="46B6A66E" w14:textId="01EB8985"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0.4190</w:t>
            </w:r>
          </w:p>
        </w:tc>
        <w:tc>
          <w:tcPr>
            <w:tcW w:w="1336" w:type="dxa"/>
          </w:tcPr>
          <w:p w14:paraId="681BA2AD" w14:textId="7777777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BD1E96" w:rsidRPr="007A6A55" w14:paraId="5ED95CD8" w14:textId="77777777" w:rsidTr="00A00C10">
        <w:tc>
          <w:tcPr>
            <w:tcW w:w="1335" w:type="dxa"/>
          </w:tcPr>
          <w:p w14:paraId="3C494D79" w14:textId="06E09BC9"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0.6244</w:t>
            </w:r>
          </w:p>
        </w:tc>
        <w:tc>
          <w:tcPr>
            <w:tcW w:w="1335" w:type="dxa"/>
          </w:tcPr>
          <w:p w14:paraId="632DE390" w14:textId="32C5085A"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0.1635</w:t>
            </w:r>
          </w:p>
        </w:tc>
        <w:tc>
          <w:tcPr>
            <w:tcW w:w="1336" w:type="dxa"/>
          </w:tcPr>
          <w:p w14:paraId="727FE586" w14:textId="502C1BEB" w:rsidR="00BD1E96"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0.4782</w:t>
            </w:r>
          </w:p>
        </w:tc>
        <w:tc>
          <w:tcPr>
            <w:tcW w:w="1336" w:type="dxa"/>
          </w:tcPr>
          <w:p w14:paraId="2F953A32" w14:textId="72BA7537" w:rsidR="00BD1E96"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0.6244</w:t>
            </w:r>
          </w:p>
        </w:tc>
        <w:tc>
          <w:tcPr>
            <w:tcW w:w="1336" w:type="dxa"/>
          </w:tcPr>
          <w:p w14:paraId="0AE65507" w14:textId="2E5B2B6B" w:rsidR="00BD1E96"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0.5416</w:t>
            </w:r>
          </w:p>
        </w:tc>
        <w:tc>
          <w:tcPr>
            <w:tcW w:w="1336" w:type="dxa"/>
          </w:tcPr>
          <w:p w14:paraId="41589E3F" w14:textId="3B306380" w:rsidR="00BD1E96"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0.4190</w:t>
            </w:r>
          </w:p>
        </w:tc>
        <w:tc>
          <w:tcPr>
            <w:tcW w:w="1336" w:type="dxa"/>
          </w:tcPr>
          <w:p w14:paraId="7FBBB345" w14:textId="77777777" w:rsidR="00BD1E96" w:rsidRPr="007A6A55" w:rsidRDefault="00BD1E96"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7B6D1A0E" w14:textId="238D8C1D" w:rsidR="00BD1E96" w:rsidRDefault="00BD1E96" w:rsidP="00C357EE">
      <w:pPr>
        <w:spacing w:after="200" w:line="240" w:lineRule="auto"/>
        <w:rPr>
          <w:rFonts w:ascii="Franklin Gothic Book" w:hAnsi="Franklin Gothic Book"/>
          <w:b/>
          <w:color w:val="auto"/>
          <w:sz w:val="24"/>
          <w:szCs w:val="24"/>
        </w:rPr>
      </w:pPr>
    </w:p>
    <w:p w14:paraId="08450649" w14:textId="4A660243" w:rsidR="00BD1E96" w:rsidRDefault="00BD1E96" w:rsidP="00C357EE">
      <w:pPr>
        <w:spacing w:after="200" w:line="240" w:lineRule="auto"/>
        <w:rPr>
          <w:rFonts w:ascii="Franklin Gothic Book" w:hAnsi="Franklin Gothic Book"/>
          <w:b/>
          <w:color w:val="auto"/>
          <w:sz w:val="24"/>
          <w:szCs w:val="24"/>
        </w:rPr>
      </w:pPr>
    </w:p>
    <w:p w14:paraId="4671993C" w14:textId="0F1064EC" w:rsidR="00265F5E" w:rsidRDefault="00265F5E" w:rsidP="00C357EE">
      <w:pPr>
        <w:spacing w:after="200" w:line="240" w:lineRule="auto"/>
        <w:rPr>
          <w:rFonts w:ascii="Franklin Gothic Book" w:hAnsi="Franklin Gothic Book"/>
          <w:b/>
          <w:color w:val="auto"/>
          <w:sz w:val="24"/>
          <w:szCs w:val="24"/>
        </w:rPr>
      </w:pPr>
    </w:p>
    <w:p w14:paraId="02FC6836" w14:textId="2836951E" w:rsidR="00265F5E" w:rsidRDefault="00265F5E" w:rsidP="00C357EE">
      <w:pPr>
        <w:spacing w:after="200" w:line="240" w:lineRule="auto"/>
        <w:rPr>
          <w:rFonts w:ascii="Franklin Gothic Book" w:hAnsi="Franklin Gothic Book"/>
          <w:b/>
          <w:color w:val="auto"/>
          <w:sz w:val="24"/>
          <w:szCs w:val="24"/>
        </w:rPr>
      </w:pPr>
    </w:p>
    <w:p w14:paraId="51036DE7" w14:textId="0B9C04C6" w:rsidR="00265F5E" w:rsidRDefault="00265F5E" w:rsidP="00C357EE">
      <w:pPr>
        <w:spacing w:after="200" w:line="240" w:lineRule="auto"/>
        <w:rPr>
          <w:rFonts w:ascii="Franklin Gothic Book" w:hAnsi="Franklin Gothic Book"/>
          <w:b/>
          <w:color w:val="auto"/>
          <w:sz w:val="24"/>
          <w:szCs w:val="24"/>
        </w:rPr>
      </w:pPr>
    </w:p>
    <w:p w14:paraId="7B6FC8D6" w14:textId="0A78C0B1" w:rsidR="00265F5E" w:rsidRDefault="00265F5E" w:rsidP="00C357EE">
      <w:pPr>
        <w:spacing w:after="200" w:line="240" w:lineRule="auto"/>
        <w:rPr>
          <w:rFonts w:ascii="Franklin Gothic Book" w:hAnsi="Franklin Gothic Book"/>
          <w:b/>
          <w:color w:val="auto"/>
          <w:sz w:val="24"/>
          <w:szCs w:val="24"/>
        </w:rPr>
      </w:pPr>
    </w:p>
    <w:p w14:paraId="5584FF05" w14:textId="6A384FE9" w:rsidR="00265F5E" w:rsidRDefault="00265F5E" w:rsidP="00C357EE">
      <w:pPr>
        <w:spacing w:after="200" w:line="240" w:lineRule="auto"/>
        <w:rPr>
          <w:rFonts w:ascii="Franklin Gothic Book" w:hAnsi="Franklin Gothic Book"/>
          <w:b/>
          <w:color w:val="auto"/>
          <w:sz w:val="24"/>
          <w:szCs w:val="24"/>
        </w:rPr>
      </w:pPr>
    </w:p>
    <w:p w14:paraId="0D5E8978" w14:textId="2DD5AE37" w:rsidR="00265F5E" w:rsidRDefault="00265F5E"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(4) </w:t>
      </w:r>
      <w:r w:rsidRPr="00265F5E">
        <w:rPr>
          <w:rFonts w:ascii="Franklin Gothic Book" w:hAnsi="Franklin Gothic Book"/>
          <w:b/>
          <w:color w:val="auto"/>
          <w:sz w:val="24"/>
          <w:szCs w:val="24"/>
        </w:rPr>
        <w:t>Partition Model Classification (Decision Tree)</w:t>
      </w:r>
    </w:p>
    <w:p w14:paraId="79894D4B" w14:textId="46D7CB99" w:rsidR="00265F5E" w:rsidRDefault="00265F5E"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5FAA7F27" wp14:editId="089FD80B">
            <wp:extent cx="5943600" cy="55295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5943600" cy="552958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65F5E" w:rsidRPr="007A6A55" w14:paraId="628DE434" w14:textId="77777777" w:rsidTr="00A00C10">
        <w:tc>
          <w:tcPr>
            <w:tcW w:w="1335" w:type="dxa"/>
          </w:tcPr>
          <w:p w14:paraId="237E3DA7"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3D0FF161"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7ABFB8B"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0BDDCD27"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571419D9"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39307B04"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3EC127C" w14:textId="77777777" w:rsidR="00265F5E" w:rsidRPr="007A6A55" w:rsidRDefault="00265F5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265F5E" w:rsidRPr="007A6A55" w14:paraId="3B7D55E4" w14:textId="77777777" w:rsidTr="00A00C10">
        <w:tc>
          <w:tcPr>
            <w:tcW w:w="1335" w:type="dxa"/>
          </w:tcPr>
          <w:p w14:paraId="787891D4" w14:textId="5A418CD2"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5" w:type="dxa"/>
          </w:tcPr>
          <w:p w14:paraId="447F6448" w14:textId="027C5FBF"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0.3964</w:t>
            </w:r>
          </w:p>
        </w:tc>
        <w:tc>
          <w:tcPr>
            <w:tcW w:w="1336" w:type="dxa"/>
          </w:tcPr>
          <w:p w14:paraId="6636F825" w14:textId="5A673CF0"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0.9115</w:t>
            </w:r>
          </w:p>
        </w:tc>
        <w:tc>
          <w:tcPr>
            <w:tcW w:w="1336" w:type="dxa"/>
          </w:tcPr>
          <w:p w14:paraId="65DA830C" w14:textId="2A6DD57E"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6" w:type="dxa"/>
          </w:tcPr>
          <w:p w14:paraId="0AE25AE0" w14:textId="5E5C2E8E"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0.8620</w:t>
            </w:r>
          </w:p>
        </w:tc>
        <w:tc>
          <w:tcPr>
            <w:tcW w:w="1336" w:type="dxa"/>
          </w:tcPr>
          <w:p w14:paraId="28C4EBFD" w14:textId="36B5680E"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259E0D9F" w14:textId="77777777"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265F5E" w:rsidRPr="007A6A55" w14:paraId="2D5E7841" w14:textId="77777777" w:rsidTr="00A00C10">
        <w:tc>
          <w:tcPr>
            <w:tcW w:w="1335" w:type="dxa"/>
          </w:tcPr>
          <w:p w14:paraId="5254F075" w14:textId="5C297A5C"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5" w:type="dxa"/>
          </w:tcPr>
          <w:p w14:paraId="1F99902C" w14:textId="1975E824"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0.1823</w:t>
            </w:r>
          </w:p>
        </w:tc>
        <w:tc>
          <w:tcPr>
            <w:tcW w:w="1336" w:type="dxa"/>
          </w:tcPr>
          <w:p w14:paraId="613CAF64" w14:textId="7AB65503"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0.3988</w:t>
            </w:r>
          </w:p>
        </w:tc>
        <w:tc>
          <w:tcPr>
            <w:tcW w:w="1336" w:type="dxa"/>
          </w:tcPr>
          <w:p w14:paraId="70216D23" w14:textId="12048D0A"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6" w:type="dxa"/>
          </w:tcPr>
          <w:p w14:paraId="4D64C170" w14:textId="39080F16"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0.4803</w:t>
            </w:r>
          </w:p>
        </w:tc>
        <w:tc>
          <w:tcPr>
            <w:tcW w:w="1336" w:type="dxa"/>
          </w:tcPr>
          <w:p w14:paraId="2D5DCAEB" w14:textId="452561A1"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023E5C10" w14:textId="77777777" w:rsidR="00265F5E" w:rsidRPr="007A6A55" w:rsidRDefault="00265F5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06BE2EFF" w14:textId="461F269E" w:rsidR="00265F5E" w:rsidRDefault="00265F5E" w:rsidP="00C357EE">
      <w:pPr>
        <w:spacing w:after="200" w:line="240" w:lineRule="auto"/>
        <w:rPr>
          <w:rFonts w:ascii="Franklin Gothic Book" w:hAnsi="Franklin Gothic Book"/>
          <w:b/>
          <w:color w:val="auto"/>
          <w:sz w:val="24"/>
          <w:szCs w:val="24"/>
        </w:rPr>
      </w:pPr>
    </w:p>
    <w:p w14:paraId="34196007" w14:textId="32202324" w:rsidR="00265F5E" w:rsidRDefault="00265F5E" w:rsidP="00C357EE">
      <w:pPr>
        <w:spacing w:after="200" w:line="240" w:lineRule="auto"/>
        <w:rPr>
          <w:rFonts w:ascii="Franklin Gothic Book" w:hAnsi="Franklin Gothic Book"/>
          <w:b/>
          <w:color w:val="auto"/>
          <w:sz w:val="24"/>
          <w:szCs w:val="24"/>
        </w:rPr>
      </w:pPr>
    </w:p>
    <w:p w14:paraId="15F0EB48" w14:textId="77777777" w:rsidR="00361701" w:rsidRDefault="00361701" w:rsidP="00C357EE">
      <w:pPr>
        <w:spacing w:after="200" w:line="240" w:lineRule="auto"/>
        <w:rPr>
          <w:rFonts w:ascii="Franklin Gothic Book" w:hAnsi="Franklin Gothic Book"/>
          <w:b/>
          <w:color w:val="auto"/>
          <w:sz w:val="24"/>
          <w:szCs w:val="24"/>
        </w:rPr>
      </w:pPr>
    </w:p>
    <w:p w14:paraId="71444501" w14:textId="77777777" w:rsidR="00E54BB9" w:rsidRDefault="00E54BB9" w:rsidP="00265F5E">
      <w:pPr>
        <w:spacing w:after="200" w:line="240" w:lineRule="auto"/>
        <w:rPr>
          <w:rFonts w:ascii="Franklin Gothic Book" w:hAnsi="Franklin Gothic Book"/>
          <w:b/>
          <w:color w:val="auto"/>
          <w:sz w:val="24"/>
          <w:szCs w:val="24"/>
        </w:rPr>
      </w:pPr>
    </w:p>
    <w:p w14:paraId="214C9A1C" w14:textId="551DBF64" w:rsidR="00265F5E" w:rsidRDefault="00265F5E" w:rsidP="00265F5E">
      <w:pPr>
        <w:spacing w:after="200" w:line="240" w:lineRule="auto"/>
        <w:rPr>
          <w:rFonts w:ascii="Franklin Gothic Book" w:hAnsi="Franklin Gothic Book"/>
          <w:bCs/>
          <w:color w:val="auto"/>
          <w:sz w:val="24"/>
          <w:szCs w:val="24"/>
        </w:rPr>
      </w:pPr>
      <w:r>
        <w:rPr>
          <w:rFonts w:ascii="Franklin Gothic Book" w:hAnsi="Franklin Gothic Book"/>
          <w:b/>
          <w:color w:val="auto"/>
          <w:sz w:val="24"/>
          <w:szCs w:val="24"/>
        </w:rPr>
        <w:lastRenderedPageBreak/>
        <w:t xml:space="preserve">(5) </w:t>
      </w:r>
      <w:r w:rsidRPr="00265F5E">
        <w:rPr>
          <w:rFonts w:ascii="Franklin Gothic Book" w:hAnsi="Franklin Gothic Book"/>
          <w:b/>
          <w:color w:val="auto"/>
          <w:sz w:val="24"/>
          <w:szCs w:val="24"/>
        </w:rPr>
        <w:t>Boosted Tree Classification</w:t>
      </w:r>
    </w:p>
    <w:p w14:paraId="12E795A3" w14:textId="645E2465" w:rsidR="00265F5E" w:rsidRDefault="00361701"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AA72A29" wp14:editId="7A3F3DEC">
            <wp:extent cx="5943600" cy="51574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8">
                      <a:extLst>
                        <a:ext uri="{28A0092B-C50C-407E-A947-70E740481C1C}">
                          <a14:useLocalDpi xmlns:a14="http://schemas.microsoft.com/office/drawing/2010/main" val="0"/>
                        </a:ext>
                      </a:extLst>
                    </a:blip>
                    <a:stretch>
                      <a:fillRect/>
                    </a:stretch>
                  </pic:blipFill>
                  <pic:spPr>
                    <a:xfrm>
                      <a:off x="0" y="0"/>
                      <a:ext cx="5943600" cy="515747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61701" w:rsidRPr="007A6A55" w14:paraId="7EAD0F04" w14:textId="77777777" w:rsidTr="00A00C10">
        <w:tc>
          <w:tcPr>
            <w:tcW w:w="1335" w:type="dxa"/>
          </w:tcPr>
          <w:p w14:paraId="19020B50"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7E78C7F6"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7A9C28A4"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53D01A95"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71989B78"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06914687"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0E4B6D4E"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361701" w:rsidRPr="007A6A55" w14:paraId="3DB82444" w14:textId="77777777" w:rsidTr="00A00C10">
        <w:tc>
          <w:tcPr>
            <w:tcW w:w="1335" w:type="dxa"/>
          </w:tcPr>
          <w:p w14:paraId="502609CF" w14:textId="41E1DF84"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0.8411</w:t>
            </w:r>
          </w:p>
        </w:tc>
        <w:tc>
          <w:tcPr>
            <w:tcW w:w="1335" w:type="dxa"/>
          </w:tcPr>
          <w:p w14:paraId="5E531FB1" w14:textId="04E4AAA2"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0.3981</w:t>
            </w:r>
          </w:p>
        </w:tc>
        <w:tc>
          <w:tcPr>
            <w:tcW w:w="1336" w:type="dxa"/>
          </w:tcPr>
          <w:p w14:paraId="35F3ACCE" w14:textId="645697A1"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0.8873</w:t>
            </w:r>
          </w:p>
        </w:tc>
        <w:tc>
          <w:tcPr>
            <w:tcW w:w="1336" w:type="dxa"/>
          </w:tcPr>
          <w:p w14:paraId="60393D11" w14:textId="5F91FA65"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0.8411</w:t>
            </w:r>
          </w:p>
        </w:tc>
        <w:tc>
          <w:tcPr>
            <w:tcW w:w="1336" w:type="dxa"/>
          </w:tcPr>
          <w:p w14:paraId="0EE8940A" w14:textId="7B0C6C2B"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0.8636</w:t>
            </w:r>
          </w:p>
        </w:tc>
        <w:tc>
          <w:tcPr>
            <w:tcW w:w="1336" w:type="dxa"/>
          </w:tcPr>
          <w:p w14:paraId="0B83F577" w14:textId="61E3DDE3"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c>
          <w:tcPr>
            <w:tcW w:w="1336" w:type="dxa"/>
          </w:tcPr>
          <w:p w14:paraId="606C81B0" w14:textId="77777777"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361701" w:rsidRPr="007A6A55" w14:paraId="37899330" w14:textId="77777777" w:rsidTr="00A00C10">
        <w:tc>
          <w:tcPr>
            <w:tcW w:w="1335" w:type="dxa"/>
          </w:tcPr>
          <w:p w14:paraId="5C540AAF" w14:textId="65E8B0D6"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0.6019</w:t>
            </w:r>
          </w:p>
        </w:tc>
        <w:tc>
          <w:tcPr>
            <w:tcW w:w="1335" w:type="dxa"/>
          </w:tcPr>
          <w:p w14:paraId="1F2ACE71" w14:textId="21D4295D"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0.1589</w:t>
            </w:r>
          </w:p>
        </w:tc>
        <w:tc>
          <w:tcPr>
            <w:tcW w:w="1336" w:type="dxa"/>
          </w:tcPr>
          <w:p w14:paraId="483E89FC" w14:textId="08D430B0"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0.5040</w:t>
            </w:r>
          </w:p>
        </w:tc>
        <w:tc>
          <w:tcPr>
            <w:tcW w:w="1336" w:type="dxa"/>
          </w:tcPr>
          <w:p w14:paraId="22406696" w14:textId="05AB5E6C"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0.6019</w:t>
            </w:r>
          </w:p>
        </w:tc>
        <w:tc>
          <w:tcPr>
            <w:tcW w:w="1336" w:type="dxa"/>
          </w:tcPr>
          <w:p w14:paraId="1BAC3A66" w14:textId="1A7F6CFA"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0.5486</w:t>
            </w:r>
          </w:p>
        </w:tc>
        <w:tc>
          <w:tcPr>
            <w:tcW w:w="1336" w:type="dxa"/>
          </w:tcPr>
          <w:p w14:paraId="39490D7B" w14:textId="587450D5"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c>
          <w:tcPr>
            <w:tcW w:w="1336" w:type="dxa"/>
          </w:tcPr>
          <w:p w14:paraId="42970AE4" w14:textId="77777777"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4B5B1AAD" w14:textId="141B2F32" w:rsidR="00265F5E" w:rsidRDefault="00265F5E" w:rsidP="00C357EE">
      <w:pPr>
        <w:spacing w:after="200" w:line="240" w:lineRule="auto"/>
        <w:rPr>
          <w:rFonts w:ascii="Franklin Gothic Book" w:hAnsi="Franklin Gothic Book"/>
          <w:b/>
          <w:color w:val="auto"/>
          <w:sz w:val="24"/>
          <w:szCs w:val="24"/>
        </w:rPr>
      </w:pPr>
    </w:p>
    <w:p w14:paraId="71EE5E1D" w14:textId="77777777" w:rsidR="00361701" w:rsidRDefault="00361701" w:rsidP="00C357EE">
      <w:pPr>
        <w:spacing w:after="200" w:line="240" w:lineRule="auto"/>
        <w:rPr>
          <w:rFonts w:ascii="Franklin Gothic Book" w:hAnsi="Franklin Gothic Book"/>
          <w:b/>
          <w:color w:val="auto"/>
          <w:sz w:val="24"/>
          <w:szCs w:val="24"/>
        </w:rPr>
      </w:pPr>
    </w:p>
    <w:p w14:paraId="2AFF06C6" w14:textId="14B3B0ED" w:rsidR="00EB3A4E" w:rsidRDefault="00EB3A4E" w:rsidP="00C357EE">
      <w:pPr>
        <w:spacing w:after="200" w:line="240" w:lineRule="auto"/>
        <w:rPr>
          <w:rFonts w:ascii="Franklin Gothic Book" w:hAnsi="Franklin Gothic Book"/>
          <w:b/>
          <w:color w:val="auto"/>
          <w:sz w:val="24"/>
          <w:szCs w:val="24"/>
        </w:rPr>
      </w:pPr>
    </w:p>
    <w:p w14:paraId="4C972327" w14:textId="5D2C6BB4" w:rsidR="00EB3A4E" w:rsidRDefault="00EB3A4E" w:rsidP="00C357EE">
      <w:pPr>
        <w:spacing w:after="200" w:line="240" w:lineRule="auto"/>
        <w:rPr>
          <w:rFonts w:ascii="Franklin Gothic Book" w:hAnsi="Franklin Gothic Book"/>
          <w:b/>
          <w:color w:val="auto"/>
          <w:sz w:val="24"/>
          <w:szCs w:val="24"/>
        </w:rPr>
      </w:pPr>
    </w:p>
    <w:p w14:paraId="0C2CBEBF" w14:textId="2B9E5D82" w:rsidR="00EB3A4E" w:rsidRDefault="00EB3A4E" w:rsidP="00C357EE">
      <w:pPr>
        <w:spacing w:after="200" w:line="240" w:lineRule="auto"/>
        <w:rPr>
          <w:rFonts w:ascii="Franklin Gothic Book" w:hAnsi="Franklin Gothic Book"/>
          <w:b/>
          <w:color w:val="auto"/>
          <w:sz w:val="24"/>
          <w:szCs w:val="24"/>
        </w:rPr>
      </w:pPr>
    </w:p>
    <w:p w14:paraId="75761FF0" w14:textId="4FB4209D" w:rsidR="00EB3A4E" w:rsidRDefault="00EB3A4E" w:rsidP="00C357EE">
      <w:pPr>
        <w:spacing w:after="200" w:line="240" w:lineRule="auto"/>
        <w:rPr>
          <w:rFonts w:ascii="Franklin Gothic Book" w:hAnsi="Franklin Gothic Book"/>
          <w:b/>
          <w:color w:val="auto"/>
          <w:sz w:val="24"/>
          <w:szCs w:val="24"/>
        </w:rPr>
      </w:pPr>
    </w:p>
    <w:p w14:paraId="027723B2" w14:textId="4E5620C9" w:rsidR="00EB3A4E" w:rsidRDefault="00EB3A4E" w:rsidP="00EB3A4E">
      <w:pPr>
        <w:spacing w:after="200" w:line="240" w:lineRule="auto"/>
        <w:rPr>
          <w:rFonts w:ascii="Franklin Gothic Book" w:hAnsi="Franklin Gothic Book"/>
          <w:b/>
          <w:color w:val="auto"/>
          <w:sz w:val="28"/>
          <w:szCs w:val="28"/>
        </w:rPr>
      </w:pPr>
      <w:r w:rsidRPr="00EB3A4E">
        <w:rPr>
          <w:rFonts w:ascii="Franklin Gothic Book" w:hAnsi="Franklin Gothic Book"/>
          <w:b/>
          <w:color w:val="auto"/>
          <w:sz w:val="28"/>
          <w:szCs w:val="28"/>
        </w:rPr>
        <w:lastRenderedPageBreak/>
        <w:t>3. Ranker + GainRatioAttributeEval</w:t>
      </w:r>
    </w:p>
    <w:p w14:paraId="5934AE83" w14:textId="321AA27F" w:rsidR="00EB3A4E" w:rsidRDefault="00EB3A4E" w:rsidP="00EB3A4E">
      <w:pPr>
        <w:spacing w:after="200" w:line="240" w:lineRule="auto"/>
        <w:rPr>
          <w:rFonts w:ascii="Franklin Gothic Book" w:hAnsi="Franklin Gothic Book"/>
          <w:b/>
          <w:color w:val="auto"/>
          <w:sz w:val="24"/>
          <w:szCs w:val="24"/>
        </w:rPr>
      </w:pPr>
      <w:r w:rsidRPr="00EB3A4E">
        <w:rPr>
          <w:rFonts w:ascii="Franklin Gothic Book" w:hAnsi="Franklin Gothic Book"/>
          <w:b/>
          <w:color w:val="auto"/>
          <w:sz w:val="24"/>
          <w:szCs w:val="24"/>
        </w:rPr>
        <w:t>Contract, OnlineSecurity, TechSupport, InternetService, OnlineBackup</w:t>
      </w:r>
    </w:p>
    <w:p w14:paraId="42D8BFF2" w14:textId="72081FB3" w:rsidR="00EB3A4E" w:rsidRDefault="00EB3A4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t xml:space="preserve">(1) </w:t>
      </w:r>
      <w:r w:rsidRPr="00EB3A4E">
        <w:rPr>
          <w:rFonts w:ascii="Franklin Gothic Book" w:hAnsi="Franklin Gothic Book"/>
          <w:b/>
          <w:color w:val="auto"/>
          <w:sz w:val="24"/>
          <w:szCs w:val="24"/>
        </w:rPr>
        <w:t>Naïve Bayes Classification</w:t>
      </w:r>
    </w:p>
    <w:p w14:paraId="3CB5194D" w14:textId="4CA9E718" w:rsidR="00EB3A4E" w:rsidRDefault="00EB3A4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1CEE9B12" wp14:editId="028BEA58">
            <wp:extent cx="5943600" cy="4861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B3A4E" w:rsidRPr="007A6A55" w14:paraId="7053CE22" w14:textId="77777777" w:rsidTr="00A00C10">
        <w:tc>
          <w:tcPr>
            <w:tcW w:w="1335" w:type="dxa"/>
          </w:tcPr>
          <w:p w14:paraId="31162010"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38D8CF3E"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709357A9"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5F96DBF0"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3980759B"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102C98F9"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9F53DE2"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EB3A4E" w:rsidRPr="007A6A55" w14:paraId="535F04E4" w14:textId="77777777" w:rsidTr="00A00C10">
        <w:tc>
          <w:tcPr>
            <w:tcW w:w="1335" w:type="dxa"/>
          </w:tcPr>
          <w:p w14:paraId="5A17CFAF" w14:textId="2EBE5CDB"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0.8857</w:t>
            </w:r>
          </w:p>
        </w:tc>
        <w:tc>
          <w:tcPr>
            <w:tcW w:w="1335" w:type="dxa"/>
          </w:tcPr>
          <w:p w14:paraId="5E87449D" w14:textId="38F7CA46"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0.5193</w:t>
            </w:r>
          </w:p>
        </w:tc>
        <w:tc>
          <w:tcPr>
            <w:tcW w:w="1336" w:type="dxa"/>
          </w:tcPr>
          <w:p w14:paraId="0660254A" w14:textId="437728BB"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0.7378</w:t>
            </w:r>
          </w:p>
        </w:tc>
        <w:tc>
          <w:tcPr>
            <w:tcW w:w="1336" w:type="dxa"/>
          </w:tcPr>
          <w:p w14:paraId="31832ABA" w14:textId="7AF6779E"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0.8857</w:t>
            </w:r>
          </w:p>
        </w:tc>
        <w:tc>
          <w:tcPr>
            <w:tcW w:w="1336" w:type="dxa"/>
          </w:tcPr>
          <w:p w14:paraId="100AE6CF" w14:textId="62BAF284"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0.8050</w:t>
            </w:r>
          </w:p>
        </w:tc>
        <w:tc>
          <w:tcPr>
            <w:tcW w:w="1336" w:type="dxa"/>
          </w:tcPr>
          <w:p w14:paraId="0D454062" w14:textId="56C21C10"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0.4088</w:t>
            </w:r>
          </w:p>
        </w:tc>
        <w:tc>
          <w:tcPr>
            <w:tcW w:w="1336" w:type="dxa"/>
          </w:tcPr>
          <w:p w14:paraId="34C3B762" w14:textId="77777777"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EB3A4E" w:rsidRPr="007A6A55" w14:paraId="0BAEF714" w14:textId="77777777" w:rsidTr="00A00C10">
        <w:tc>
          <w:tcPr>
            <w:tcW w:w="1335" w:type="dxa"/>
          </w:tcPr>
          <w:p w14:paraId="7F4B73F1" w14:textId="7154CDB0"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0.4807</w:t>
            </w:r>
          </w:p>
        </w:tc>
        <w:tc>
          <w:tcPr>
            <w:tcW w:w="1335" w:type="dxa"/>
          </w:tcPr>
          <w:p w14:paraId="0CABF1F2" w14:textId="4C1B4C1F"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0.1143</w:t>
            </w:r>
          </w:p>
        </w:tc>
        <w:tc>
          <w:tcPr>
            <w:tcW w:w="1336" w:type="dxa"/>
          </w:tcPr>
          <w:p w14:paraId="3B6D7B19" w14:textId="2D297B21"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0.7183</w:t>
            </w:r>
          </w:p>
        </w:tc>
        <w:tc>
          <w:tcPr>
            <w:tcW w:w="1336" w:type="dxa"/>
          </w:tcPr>
          <w:p w14:paraId="72185209" w14:textId="270FE8F9"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0.4807</w:t>
            </w:r>
          </w:p>
        </w:tc>
        <w:tc>
          <w:tcPr>
            <w:tcW w:w="1336" w:type="dxa"/>
          </w:tcPr>
          <w:p w14:paraId="2A1008F3" w14:textId="1715F5EC"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0.5760</w:t>
            </w:r>
          </w:p>
        </w:tc>
        <w:tc>
          <w:tcPr>
            <w:tcW w:w="1336" w:type="dxa"/>
          </w:tcPr>
          <w:p w14:paraId="4434187C" w14:textId="03039908"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0.4088</w:t>
            </w:r>
          </w:p>
        </w:tc>
        <w:tc>
          <w:tcPr>
            <w:tcW w:w="1336" w:type="dxa"/>
          </w:tcPr>
          <w:p w14:paraId="1D9C2E75" w14:textId="77777777"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2D13553F" w14:textId="3C126DD2" w:rsidR="00EB3A4E" w:rsidRDefault="00EB3A4E" w:rsidP="00EB3A4E">
      <w:pPr>
        <w:spacing w:after="200" w:line="240" w:lineRule="auto"/>
        <w:rPr>
          <w:rFonts w:ascii="Franklin Gothic Book" w:hAnsi="Franklin Gothic Book"/>
          <w:b/>
          <w:color w:val="auto"/>
          <w:sz w:val="24"/>
          <w:szCs w:val="24"/>
        </w:rPr>
      </w:pPr>
    </w:p>
    <w:p w14:paraId="2A0BE7AF" w14:textId="25C3FF9D" w:rsidR="00EB3A4E" w:rsidRDefault="00EB3A4E" w:rsidP="00EB3A4E">
      <w:pPr>
        <w:spacing w:after="200" w:line="240" w:lineRule="auto"/>
        <w:rPr>
          <w:rFonts w:ascii="Franklin Gothic Book" w:hAnsi="Franklin Gothic Book"/>
          <w:b/>
          <w:color w:val="auto"/>
          <w:sz w:val="24"/>
          <w:szCs w:val="24"/>
        </w:rPr>
      </w:pPr>
    </w:p>
    <w:p w14:paraId="6B31F81C" w14:textId="77082E59" w:rsidR="00EB3A4E" w:rsidRDefault="00EB3A4E" w:rsidP="00EB3A4E">
      <w:pPr>
        <w:spacing w:after="200" w:line="240" w:lineRule="auto"/>
        <w:rPr>
          <w:rFonts w:ascii="Franklin Gothic Book" w:hAnsi="Franklin Gothic Book"/>
          <w:b/>
          <w:color w:val="auto"/>
          <w:sz w:val="24"/>
          <w:szCs w:val="24"/>
        </w:rPr>
      </w:pPr>
    </w:p>
    <w:p w14:paraId="0FE706FE" w14:textId="2D03FF17" w:rsidR="00EB3A4E" w:rsidRDefault="00EB3A4E" w:rsidP="00EB3A4E">
      <w:pPr>
        <w:spacing w:after="200" w:line="240" w:lineRule="auto"/>
        <w:rPr>
          <w:rFonts w:ascii="Franklin Gothic Book" w:hAnsi="Franklin Gothic Book"/>
          <w:b/>
          <w:color w:val="auto"/>
          <w:sz w:val="24"/>
          <w:szCs w:val="24"/>
        </w:rPr>
      </w:pPr>
    </w:p>
    <w:p w14:paraId="0D5DCD68" w14:textId="629DBD29" w:rsidR="00EB3A4E" w:rsidRDefault="00EB3A4E" w:rsidP="00EB3A4E">
      <w:pPr>
        <w:spacing w:after="200" w:line="240" w:lineRule="auto"/>
        <w:rPr>
          <w:rFonts w:ascii="Franklin Gothic Book" w:hAnsi="Franklin Gothic Book"/>
          <w:b/>
          <w:color w:val="auto"/>
          <w:sz w:val="24"/>
          <w:szCs w:val="24"/>
        </w:rPr>
      </w:pPr>
    </w:p>
    <w:p w14:paraId="586EB871" w14:textId="378AA83A" w:rsidR="00EB3A4E" w:rsidRDefault="00EB3A4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(2) </w:t>
      </w:r>
      <w:r w:rsidRPr="00EB3A4E">
        <w:rPr>
          <w:rFonts w:ascii="Franklin Gothic Book" w:hAnsi="Franklin Gothic Book"/>
          <w:b/>
          <w:color w:val="auto"/>
          <w:sz w:val="24"/>
          <w:szCs w:val="24"/>
        </w:rPr>
        <w:t>K-nearest Neighbors Classification</w:t>
      </w:r>
    </w:p>
    <w:p w14:paraId="5D649920" w14:textId="281B3223" w:rsidR="00EB3A4E" w:rsidRDefault="00EB3A4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4FB322FB" wp14:editId="68C9FDD1">
            <wp:extent cx="5943600" cy="53968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5943600" cy="539686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B3A4E" w:rsidRPr="007A6A55" w14:paraId="48E734C5" w14:textId="77777777" w:rsidTr="00A00C10">
        <w:tc>
          <w:tcPr>
            <w:tcW w:w="1335" w:type="dxa"/>
          </w:tcPr>
          <w:p w14:paraId="75CEE7D8"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1DA151D7"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50CD6F0F"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742A7700"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1C243210"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33A15B6B"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03CD5E9"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EB3A4E" w:rsidRPr="007A6A55" w14:paraId="21B9EA19" w14:textId="77777777" w:rsidTr="00A00C10">
        <w:tc>
          <w:tcPr>
            <w:tcW w:w="1335" w:type="dxa"/>
          </w:tcPr>
          <w:p w14:paraId="68E03D56" w14:textId="178EA8D5"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0.8139</w:t>
            </w:r>
          </w:p>
        </w:tc>
        <w:tc>
          <w:tcPr>
            <w:tcW w:w="1335" w:type="dxa"/>
          </w:tcPr>
          <w:p w14:paraId="7D9DE8ED" w14:textId="7B912A43"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0.4523</w:t>
            </w:r>
          </w:p>
        </w:tc>
        <w:tc>
          <w:tcPr>
            <w:tcW w:w="1336" w:type="dxa"/>
          </w:tcPr>
          <w:p w14:paraId="2DFDC063" w14:textId="3139A2A0"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0.8887</w:t>
            </w:r>
          </w:p>
        </w:tc>
        <w:tc>
          <w:tcPr>
            <w:tcW w:w="1336" w:type="dxa"/>
          </w:tcPr>
          <w:p w14:paraId="7ACA6C34" w14:textId="7198F0B9"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0.8139</w:t>
            </w:r>
          </w:p>
        </w:tc>
        <w:tc>
          <w:tcPr>
            <w:tcW w:w="1336" w:type="dxa"/>
          </w:tcPr>
          <w:p w14:paraId="42A609B7" w14:textId="5FD4D63D"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0.8496</w:t>
            </w:r>
          </w:p>
        </w:tc>
        <w:tc>
          <w:tcPr>
            <w:tcW w:w="1336" w:type="dxa"/>
          </w:tcPr>
          <w:p w14:paraId="76CF9103" w14:textId="63353FB8"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0.3224</w:t>
            </w:r>
          </w:p>
        </w:tc>
        <w:tc>
          <w:tcPr>
            <w:tcW w:w="1336" w:type="dxa"/>
          </w:tcPr>
          <w:p w14:paraId="13FB10A3" w14:textId="77777777"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EB3A4E" w:rsidRPr="007A6A55" w14:paraId="0C10C071" w14:textId="77777777" w:rsidTr="00A00C10">
        <w:tc>
          <w:tcPr>
            <w:tcW w:w="1335" w:type="dxa"/>
          </w:tcPr>
          <w:p w14:paraId="7456935A" w14:textId="45CC60D2"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0.5477</w:t>
            </w:r>
          </w:p>
        </w:tc>
        <w:tc>
          <w:tcPr>
            <w:tcW w:w="1335" w:type="dxa"/>
          </w:tcPr>
          <w:p w14:paraId="385FCE78" w14:textId="6E9FF6DA"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0.1861</w:t>
            </w:r>
          </w:p>
        </w:tc>
        <w:tc>
          <w:tcPr>
            <w:tcW w:w="1336" w:type="dxa"/>
          </w:tcPr>
          <w:p w14:paraId="4E80A54A" w14:textId="47486293"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0.3988</w:t>
            </w:r>
          </w:p>
        </w:tc>
        <w:tc>
          <w:tcPr>
            <w:tcW w:w="1336" w:type="dxa"/>
          </w:tcPr>
          <w:p w14:paraId="3851DD9A" w14:textId="2059B5AB"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0.5477</w:t>
            </w:r>
          </w:p>
        </w:tc>
        <w:tc>
          <w:tcPr>
            <w:tcW w:w="1336" w:type="dxa"/>
          </w:tcPr>
          <w:p w14:paraId="37AF2EFE" w14:textId="048D2AE8"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0.4615</w:t>
            </w:r>
          </w:p>
        </w:tc>
        <w:tc>
          <w:tcPr>
            <w:tcW w:w="1336" w:type="dxa"/>
          </w:tcPr>
          <w:p w14:paraId="56AA9C24" w14:textId="03D8C085"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0.3224</w:t>
            </w:r>
          </w:p>
        </w:tc>
        <w:tc>
          <w:tcPr>
            <w:tcW w:w="1336" w:type="dxa"/>
          </w:tcPr>
          <w:p w14:paraId="6A34F10F" w14:textId="77777777"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365F422E" w14:textId="36B3B6D6" w:rsidR="00EB3A4E" w:rsidRDefault="00EB3A4E" w:rsidP="00EB3A4E">
      <w:pPr>
        <w:spacing w:after="200" w:line="240" w:lineRule="auto"/>
        <w:rPr>
          <w:rFonts w:ascii="Franklin Gothic Book" w:hAnsi="Franklin Gothic Book"/>
          <w:b/>
          <w:color w:val="auto"/>
          <w:sz w:val="24"/>
          <w:szCs w:val="24"/>
        </w:rPr>
      </w:pPr>
    </w:p>
    <w:p w14:paraId="2779FE32" w14:textId="0E197E76" w:rsidR="00EB3A4E" w:rsidRDefault="00EB3A4E" w:rsidP="00EB3A4E">
      <w:pPr>
        <w:spacing w:after="200" w:line="240" w:lineRule="auto"/>
        <w:rPr>
          <w:rFonts w:ascii="Franklin Gothic Book" w:hAnsi="Franklin Gothic Book"/>
          <w:b/>
          <w:color w:val="auto"/>
          <w:sz w:val="24"/>
          <w:szCs w:val="24"/>
        </w:rPr>
      </w:pPr>
    </w:p>
    <w:p w14:paraId="0315347C" w14:textId="5F8B34B0" w:rsidR="00EB3A4E" w:rsidRDefault="00EB3A4E" w:rsidP="00EB3A4E">
      <w:pPr>
        <w:spacing w:after="200" w:line="240" w:lineRule="auto"/>
        <w:rPr>
          <w:rFonts w:ascii="Franklin Gothic Book" w:hAnsi="Franklin Gothic Book"/>
          <w:b/>
          <w:color w:val="auto"/>
          <w:sz w:val="24"/>
          <w:szCs w:val="24"/>
        </w:rPr>
      </w:pPr>
    </w:p>
    <w:p w14:paraId="7A713441" w14:textId="63EE9D2B" w:rsidR="00EB3A4E" w:rsidRDefault="00EB3A4E" w:rsidP="00EB3A4E">
      <w:pPr>
        <w:spacing w:after="200" w:line="240" w:lineRule="auto"/>
        <w:rPr>
          <w:rFonts w:ascii="Franklin Gothic Book" w:hAnsi="Franklin Gothic Book"/>
          <w:b/>
          <w:color w:val="auto"/>
          <w:sz w:val="24"/>
          <w:szCs w:val="24"/>
        </w:rPr>
      </w:pPr>
    </w:p>
    <w:p w14:paraId="541068B1" w14:textId="148D21A0" w:rsidR="00EB3A4E" w:rsidRDefault="00EB3A4E" w:rsidP="00EB3A4E">
      <w:pPr>
        <w:spacing w:after="200" w:line="240" w:lineRule="auto"/>
        <w:rPr>
          <w:rFonts w:ascii="Franklin Gothic Book" w:hAnsi="Franklin Gothic Book"/>
          <w:b/>
          <w:color w:val="auto"/>
          <w:sz w:val="24"/>
          <w:szCs w:val="24"/>
        </w:rPr>
      </w:pPr>
    </w:p>
    <w:p w14:paraId="054FAA01" w14:textId="068FAE26" w:rsidR="00EB3A4E" w:rsidRDefault="00EB3A4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(3) </w:t>
      </w:r>
      <w:r w:rsidRPr="00EB3A4E">
        <w:rPr>
          <w:rFonts w:ascii="Franklin Gothic Book" w:hAnsi="Franklin Gothic Book"/>
          <w:b/>
          <w:color w:val="auto"/>
          <w:sz w:val="24"/>
          <w:szCs w:val="24"/>
        </w:rPr>
        <w:t>Neural Network Classification</w:t>
      </w:r>
    </w:p>
    <w:p w14:paraId="511889D2" w14:textId="7554E47C" w:rsidR="00EB3A4E" w:rsidRDefault="00EB3A4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0DB84C4" wp14:editId="1BE9D9CA">
            <wp:extent cx="4286250" cy="4791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286250" cy="479107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EB3A4E" w:rsidRPr="007A6A55" w14:paraId="797DB9CA" w14:textId="77777777" w:rsidTr="00A00C10">
        <w:tc>
          <w:tcPr>
            <w:tcW w:w="1335" w:type="dxa"/>
          </w:tcPr>
          <w:p w14:paraId="5393E5CD"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6BE3DC43"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1F85DAAC"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6D22B45A"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676DBF8D"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785A82EC"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435D9DDB" w14:textId="77777777" w:rsidR="00EB3A4E" w:rsidRPr="007A6A55" w:rsidRDefault="00EB3A4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EB3A4E" w:rsidRPr="007A6A55" w14:paraId="480F6A53" w14:textId="77777777" w:rsidTr="00A00C10">
        <w:tc>
          <w:tcPr>
            <w:tcW w:w="1335" w:type="dxa"/>
          </w:tcPr>
          <w:p w14:paraId="674D756A" w14:textId="6D9DD45E"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0.8293</w:t>
            </w:r>
          </w:p>
        </w:tc>
        <w:tc>
          <w:tcPr>
            <w:tcW w:w="1335" w:type="dxa"/>
          </w:tcPr>
          <w:p w14:paraId="219E473D" w14:textId="56DB6165"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0.4334</w:t>
            </w:r>
          </w:p>
        </w:tc>
        <w:tc>
          <w:tcPr>
            <w:tcW w:w="1336" w:type="dxa"/>
          </w:tcPr>
          <w:p w14:paraId="501FBFEF" w14:textId="09AC5CD8"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0.8799</w:t>
            </w:r>
          </w:p>
        </w:tc>
        <w:tc>
          <w:tcPr>
            <w:tcW w:w="1336" w:type="dxa"/>
          </w:tcPr>
          <w:p w14:paraId="6D130651" w14:textId="6917174E"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0.8293</w:t>
            </w:r>
          </w:p>
        </w:tc>
        <w:tc>
          <w:tcPr>
            <w:tcW w:w="1336" w:type="dxa"/>
          </w:tcPr>
          <w:p w14:paraId="0DE6511B" w14:textId="081B7BEA"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0.8539</w:t>
            </w:r>
          </w:p>
        </w:tc>
        <w:tc>
          <w:tcPr>
            <w:tcW w:w="1336" w:type="dxa"/>
          </w:tcPr>
          <w:p w14:paraId="57C24010" w14:textId="3860478B"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0.3692</w:t>
            </w:r>
          </w:p>
        </w:tc>
        <w:tc>
          <w:tcPr>
            <w:tcW w:w="1336" w:type="dxa"/>
          </w:tcPr>
          <w:p w14:paraId="52209C0C" w14:textId="77777777"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EB3A4E" w:rsidRPr="007A6A55" w14:paraId="31D6778D" w14:textId="77777777" w:rsidTr="00A00C10">
        <w:tc>
          <w:tcPr>
            <w:tcW w:w="1335" w:type="dxa"/>
          </w:tcPr>
          <w:p w14:paraId="126ED68F" w14:textId="2D07B3D3"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0.5666</w:t>
            </w:r>
          </w:p>
        </w:tc>
        <w:tc>
          <w:tcPr>
            <w:tcW w:w="1335" w:type="dxa"/>
          </w:tcPr>
          <w:p w14:paraId="4129EEB6" w14:textId="0D073BA6"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0.1707</w:t>
            </w:r>
          </w:p>
        </w:tc>
        <w:tc>
          <w:tcPr>
            <w:tcW w:w="1336" w:type="dxa"/>
          </w:tcPr>
          <w:p w14:paraId="00B78FE4" w14:textId="0120A59C"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0.4643</w:t>
            </w:r>
          </w:p>
        </w:tc>
        <w:tc>
          <w:tcPr>
            <w:tcW w:w="1336" w:type="dxa"/>
          </w:tcPr>
          <w:p w14:paraId="1D17D427" w14:textId="30BB0216"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0.5666</w:t>
            </w:r>
          </w:p>
        </w:tc>
        <w:tc>
          <w:tcPr>
            <w:tcW w:w="1336" w:type="dxa"/>
          </w:tcPr>
          <w:p w14:paraId="3632AA18" w14:textId="50ECF722"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0.5104</w:t>
            </w:r>
          </w:p>
        </w:tc>
        <w:tc>
          <w:tcPr>
            <w:tcW w:w="1336" w:type="dxa"/>
          </w:tcPr>
          <w:p w14:paraId="50B43C76" w14:textId="3A74D72C"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0.3692</w:t>
            </w:r>
          </w:p>
        </w:tc>
        <w:tc>
          <w:tcPr>
            <w:tcW w:w="1336" w:type="dxa"/>
          </w:tcPr>
          <w:p w14:paraId="2D806604" w14:textId="77777777" w:rsidR="00EB3A4E" w:rsidRPr="007A6A55" w:rsidRDefault="00EB3A4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54CE5B89" w14:textId="2F13C5E4" w:rsidR="00EB3A4E" w:rsidRDefault="00EB3A4E" w:rsidP="00EB3A4E">
      <w:pPr>
        <w:spacing w:after="200" w:line="240" w:lineRule="auto"/>
        <w:rPr>
          <w:rFonts w:ascii="Franklin Gothic Book" w:hAnsi="Franklin Gothic Book"/>
          <w:b/>
          <w:color w:val="auto"/>
          <w:sz w:val="24"/>
          <w:szCs w:val="24"/>
        </w:rPr>
      </w:pPr>
    </w:p>
    <w:p w14:paraId="249B75C0" w14:textId="7B0109E2" w:rsidR="007647E4" w:rsidRDefault="007647E4" w:rsidP="00EB3A4E">
      <w:pPr>
        <w:spacing w:after="200" w:line="240" w:lineRule="auto"/>
        <w:rPr>
          <w:rFonts w:ascii="Franklin Gothic Book" w:hAnsi="Franklin Gothic Book"/>
          <w:b/>
          <w:color w:val="auto"/>
          <w:sz w:val="24"/>
          <w:szCs w:val="24"/>
        </w:rPr>
      </w:pPr>
    </w:p>
    <w:p w14:paraId="71E519B6" w14:textId="7D1849A2" w:rsidR="007647E4" w:rsidRDefault="007647E4" w:rsidP="00EB3A4E">
      <w:pPr>
        <w:spacing w:after="200" w:line="240" w:lineRule="auto"/>
        <w:rPr>
          <w:rFonts w:ascii="Franklin Gothic Book" w:hAnsi="Franklin Gothic Book"/>
          <w:b/>
          <w:color w:val="auto"/>
          <w:sz w:val="24"/>
          <w:szCs w:val="24"/>
        </w:rPr>
      </w:pPr>
    </w:p>
    <w:p w14:paraId="27CDC90F" w14:textId="1CA70C02" w:rsidR="007647E4" w:rsidRDefault="007647E4" w:rsidP="00EB3A4E">
      <w:pPr>
        <w:spacing w:after="200" w:line="240" w:lineRule="auto"/>
        <w:rPr>
          <w:rFonts w:ascii="Franklin Gothic Book" w:hAnsi="Franklin Gothic Book"/>
          <w:b/>
          <w:color w:val="auto"/>
          <w:sz w:val="24"/>
          <w:szCs w:val="24"/>
        </w:rPr>
      </w:pPr>
    </w:p>
    <w:p w14:paraId="4F846E1C" w14:textId="268109A8" w:rsidR="007647E4" w:rsidRDefault="007647E4" w:rsidP="00EB3A4E">
      <w:pPr>
        <w:spacing w:after="200" w:line="240" w:lineRule="auto"/>
        <w:rPr>
          <w:rFonts w:ascii="Franklin Gothic Book" w:hAnsi="Franklin Gothic Book"/>
          <w:b/>
          <w:color w:val="auto"/>
          <w:sz w:val="24"/>
          <w:szCs w:val="24"/>
        </w:rPr>
      </w:pPr>
    </w:p>
    <w:p w14:paraId="3F5C3192" w14:textId="4EE68914" w:rsidR="007647E4" w:rsidRDefault="007647E4" w:rsidP="00EB3A4E">
      <w:pPr>
        <w:spacing w:after="200" w:line="240" w:lineRule="auto"/>
        <w:rPr>
          <w:rFonts w:ascii="Franklin Gothic Book" w:hAnsi="Franklin Gothic Book"/>
          <w:b/>
          <w:color w:val="auto"/>
          <w:sz w:val="24"/>
          <w:szCs w:val="24"/>
        </w:rPr>
      </w:pPr>
    </w:p>
    <w:p w14:paraId="7D259256" w14:textId="256BF7C9" w:rsidR="007647E4" w:rsidRDefault="007647E4" w:rsidP="00EB3A4E">
      <w:pPr>
        <w:spacing w:after="200" w:line="240" w:lineRule="auto"/>
        <w:rPr>
          <w:rFonts w:ascii="Franklin Gothic Book" w:hAnsi="Franklin Gothic Book"/>
          <w:b/>
          <w:color w:val="auto"/>
          <w:sz w:val="24"/>
          <w:szCs w:val="24"/>
        </w:rPr>
      </w:pPr>
    </w:p>
    <w:p w14:paraId="3A0DAE51" w14:textId="6784ABEA" w:rsidR="007647E4" w:rsidRDefault="007647E4"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(4) </w:t>
      </w:r>
      <w:r w:rsidRPr="007647E4">
        <w:rPr>
          <w:rFonts w:ascii="Franklin Gothic Book" w:hAnsi="Franklin Gothic Book"/>
          <w:b/>
          <w:color w:val="auto"/>
          <w:sz w:val="24"/>
          <w:szCs w:val="24"/>
        </w:rPr>
        <w:t>Partition Model Classification (Decision Tree)</w:t>
      </w:r>
    </w:p>
    <w:p w14:paraId="67C4299D" w14:textId="622631F8" w:rsidR="007647E4" w:rsidRDefault="007647E4"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44F2CAE3" wp14:editId="7D5FE020">
            <wp:extent cx="5943600" cy="54952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943600" cy="549529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7647E4" w:rsidRPr="007A6A55" w14:paraId="090B9DB8" w14:textId="77777777" w:rsidTr="00A00C10">
        <w:tc>
          <w:tcPr>
            <w:tcW w:w="1335" w:type="dxa"/>
          </w:tcPr>
          <w:p w14:paraId="6E2CFBB5"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4EC153AD"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69B3F6AD"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380B3B17"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21E6BEF1"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2C37F85F"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A401FA9" w14:textId="77777777" w:rsidR="007647E4" w:rsidRPr="007A6A55" w:rsidRDefault="007647E4"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7647E4" w:rsidRPr="007A6A55" w14:paraId="682F3349" w14:textId="77777777" w:rsidTr="00A00C10">
        <w:tc>
          <w:tcPr>
            <w:tcW w:w="1335" w:type="dxa"/>
          </w:tcPr>
          <w:p w14:paraId="1DAE511F" w14:textId="59564839"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0.8397</w:t>
            </w:r>
          </w:p>
        </w:tc>
        <w:tc>
          <w:tcPr>
            <w:tcW w:w="1335" w:type="dxa"/>
          </w:tcPr>
          <w:p w14:paraId="436ACB5B" w14:textId="2B85289A"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0.4503</w:t>
            </w:r>
          </w:p>
        </w:tc>
        <w:tc>
          <w:tcPr>
            <w:tcW w:w="1336" w:type="dxa"/>
          </w:tcPr>
          <w:p w14:paraId="73084BA1" w14:textId="3C597348"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0.8571</w:t>
            </w:r>
          </w:p>
        </w:tc>
        <w:tc>
          <w:tcPr>
            <w:tcW w:w="1336" w:type="dxa"/>
          </w:tcPr>
          <w:p w14:paraId="204A5D12" w14:textId="6E453BEB"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0.8397</w:t>
            </w:r>
          </w:p>
        </w:tc>
        <w:tc>
          <w:tcPr>
            <w:tcW w:w="1336" w:type="dxa"/>
          </w:tcPr>
          <w:p w14:paraId="5FE13F7F" w14:textId="148441BF"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0.8483</w:t>
            </w:r>
          </w:p>
        </w:tc>
        <w:tc>
          <w:tcPr>
            <w:tcW w:w="1336" w:type="dxa"/>
          </w:tcPr>
          <w:p w14:paraId="5F4DE1AC" w14:textId="580A8CE1"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0.3811</w:t>
            </w:r>
          </w:p>
        </w:tc>
        <w:tc>
          <w:tcPr>
            <w:tcW w:w="1336" w:type="dxa"/>
          </w:tcPr>
          <w:p w14:paraId="49D76AF6" w14:textId="77777777"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7647E4" w:rsidRPr="007A6A55" w14:paraId="2691128B" w14:textId="77777777" w:rsidTr="00A00C10">
        <w:tc>
          <w:tcPr>
            <w:tcW w:w="1335" w:type="dxa"/>
          </w:tcPr>
          <w:p w14:paraId="75CF6224" w14:textId="74C5C77E" w:rsidR="007647E4"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0.5497</w:t>
            </w:r>
          </w:p>
        </w:tc>
        <w:tc>
          <w:tcPr>
            <w:tcW w:w="1335" w:type="dxa"/>
          </w:tcPr>
          <w:p w14:paraId="2FF4EB20" w14:textId="76E942A5" w:rsidR="007647E4"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0.1603</w:t>
            </w:r>
          </w:p>
        </w:tc>
        <w:tc>
          <w:tcPr>
            <w:tcW w:w="1336" w:type="dxa"/>
          </w:tcPr>
          <w:p w14:paraId="61ED01C4" w14:textId="5C5E1804" w:rsidR="007647E4"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0.5159</w:t>
            </w:r>
          </w:p>
        </w:tc>
        <w:tc>
          <w:tcPr>
            <w:tcW w:w="1336" w:type="dxa"/>
          </w:tcPr>
          <w:p w14:paraId="5C699F8E" w14:textId="254105B9" w:rsidR="007647E4"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0.5497</w:t>
            </w:r>
          </w:p>
        </w:tc>
        <w:tc>
          <w:tcPr>
            <w:tcW w:w="1336" w:type="dxa"/>
          </w:tcPr>
          <w:p w14:paraId="5B1B053E" w14:textId="0E1F4333" w:rsidR="007647E4"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0.5322</w:t>
            </w:r>
          </w:p>
        </w:tc>
        <w:tc>
          <w:tcPr>
            <w:tcW w:w="1336" w:type="dxa"/>
          </w:tcPr>
          <w:p w14:paraId="36A502A0" w14:textId="6A3C742C" w:rsidR="007647E4"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0.3811</w:t>
            </w:r>
          </w:p>
        </w:tc>
        <w:tc>
          <w:tcPr>
            <w:tcW w:w="1336" w:type="dxa"/>
          </w:tcPr>
          <w:p w14:paraId="73628B90" w14:textId="77777777" w:rsidR="007647E4" w:rsidRPr="007A6A55" w:rsidRDefault="007647E4"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6E57EB28" w14:textId="2C41B299" w:rsidR="007647E4" w:rsidRDefault="007647E4" w:rsidP="00EB3A4E">
      <w:pPr>
        <w:spacing w:after="200" w:line="240" w:lineRule="auto"/>
        <w:rPr>
          <w:rFonts w:ascii="Franklin Gothic Book" w:hAnsi="Franklin Gothic Book"/>
          <w:b/>
          <w:color w:val="auto"/>
          <w:sz w:val="24"/>
          <w:szCs w:val="24"/>
        </w:rPr>
      </w:pPr>
    </w:p>
    <w:p w14:paraId="6F6D5FA9" w14:textId="51FBCC8E" w:rsidR="001258FA" w:rsidRDefault="001258FA" w:rsidP="00EB3A4E">
      <w:pPr>
        <w:spacing w:after="200" w:line="240" w:lineRule="auto"/>
        <w:rPr>
          <w:rFonts w:ascii="Franklin Gothic Book" w:hAnsi="Franklin Gothic Book"/>
          <w:b/>
          <w:color w:val="auto"/>
          <w:sz w:val="24"/>
          <w:szCs w:val="24"/>
        </w:rPr>
      </w:pPr>
    </w:p>
    <w:p w14:paraId="43E34EA9" w14:textId="024D7287" w:rsidR="001258FA" w:rsidRDefault="001258FA" w:rsidP="00EB3A4E">
      <w:pPr>
        <w:spacing w:after="200" w:line="240" w:lineRule="auto"/>
        <w:rPr>
          <w:rFonts w:ascii="Franklin Gothic Book" w:hAnsi="Franklin Gothic Book"/>
          <w:b/>
          <w:color w:val="auto"/>
          <w:sz w:val="24"/>
          <w:szCs w:val="24"/>
        </w:rPr>
      </w:pPr>
    </w:p>
    <w:p w14:paraId="702F634E" w14:textId="6501A55E" w:rsidR="001258FA" w:rsidRDefault="001258FA" w:rsidP="00EB3A4E">
      <w:pPr>
        <w:spacing w:after="200" w:line="240" w:lineRule="auto"/>
        <w:rPr>
          <w:rFonts w:ascii="Franklin Gothic Book" w:hAnsi="Franklin Gothic Book"/>
          <w:b/>
          <w:color w:val="auto"/>
          <w:sz w:val="24"/>
          <w:szCs w:val="24"/>
        </w:rPr>
      </w:pPr>
    </w:p>
    <w:p w14:paraId="0B31E5A3" w14:textId="14435391" w:rsidR="001258FA" w:rsidRDefault="001258FA" w:rsidP="00EB3A4E">
      <w:pPr>
        <w:spacing w:after="200" w:line="240" w:lineRule="auto"/>
        <w:rPr>
          <w:rFonts w:ascii="Franklin Gothic Book" w:hAnsi="Franklin Gothic Book"/>
          <w:b/>
          <w:color w:val="auto"/>
          <w:sz w:val="24"/>
          <w:szCs w:val="24"/>
        </w:rPr>
      </w:pPr>
    </w:p>
    <w:p w14:paraId="75E9A1BD" w14:textId="0505DA70" w:rsidR="001258FA" w:rsidRDefault="001258FA"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(5) </w:t>
      </w:r>
      <w:r w:rsidRPr="001258FA">
        <w:rPr>
          <w:rFonts w:ascii="Franklin Gothic Book" w:hAnsi="Franklin Gothic Book"/>
          <w:b/>
          <w:color w:val="auto"/>
          <w:sz w:val="24"/>
          <w:szCs w:val="24"/>
        </w:rPr>
        <w:t>Boosted Tree Classification</w:t>
      </w:r>
    </w:p>
    <w:p w14:paraId="4C99B176" w14:textId="1C1B8ADC" w:rsidR="001258FA" w:rsidRDefault="00361701"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67AACBAC" wp14:editId="52B6AF7C">
            <wp:extent cx="5943600" cy="5142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3">
                      <a:extLst>
                        <a:ext uri="{28A0092B-C50C-407E-A947-70E740481C1C}">
                          <a14:useLocalDpi xmlns:a14="http://schemas.microsoft.com/office/drawing/2010/main" val="0"/>
                        </a:ext>
                      </a:extLst>
                    </a:blip>
                    <a:stretch>
                      <a:fillRect/>
                    </a:stretch>
                  </pic:blipFill>
                  <pic:spPr>
                    <a:xfrm>
                      <a:off x="0" y="0"/>
                      <a:ext cx="5943600" cy="514286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1258FA" w:rsidRPr="007A6A55" w14:paraId="7D55A6CD" w14:textId="77777777" w:rsidTr="00A00C10">
        <w:tc>
          <w:tcPr>
            <w:tcW w:w="1335" w:type="dxa"/>
          </w:tcPr>
          <w:p w14:paraId="0BB11C84"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249F9A3E"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19ED0F66"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36746B7C"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2B4C4D10"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29353090"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894BE4E" w14:textId="77777777" w:rsidR="001258FA" w:rsidRPr="007A6A55" w:rsidRDefault="001258FA"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1258FA" w:rsidRPr="007A6A55" w14:paraId="656DC087" w14:textId="77777777" w:rsidTr="00A00C10">
        <w:tc>
          <w:tcPr>
            <w:tcW w:w="1335" w:type="dxa"/>
          </w:tcPr>
          <w:p w14:paraId="59ECF909" w14:textId="5D5428BE"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0.8293</w:t>
            </w:r>
          </w:p>
        </w:tc>
        <w:tc>
          <w:tcPr>
            <w:tcW w:w="1335" w:type="dxa"/>
          </w:tcPr>
          <w:p w14:paraId="731AC421" w14:textId="01871F67"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0.4334</w:t>
            </w:r>
          </w:p>
        </w:tc>
        <w:tc>
          <w:tcPr>
            <w:tcW w:w="1336" w:type="dxa"/>
          </w:tcPr>
          <w:p w14:paraId="64E31B79" w14:textId="5B3F3385"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0.8799</w:t>
            </w:r>
          </w:p>
        </w:tc>
        <w:tc>
          <w:tcPr>
            <w:tcW w:w="1336" w:type="dxa"/>
          </w:tcPr>
          <w:p w14:paraId="77A1E9F7" w14:textId="3C4C01E3"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0.8293</w:t>
            </w:r>
          </w:p>
        </w:tc>
        <w:tc>
          <w:tcPr>
            <w:tcW w:w="1336" w:type="dxa"/>
          </w:tcPr>
          <w:p w14:paraId="19998FFC" w14:textId="5C73ECEF"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0.8539</w:t>
            </w:r>
          </w:p>
        </w:tc>
        <w:tc>
          <w:tcPr>
            <w:tcW w:w="1336" w:type="dxa"/>
          </w:tcPr>
          <w:p w14:paraId="333575B6" w14:textId="6B6EB73A"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0.3692</w:t>
            </w:r>
          </w:p>
        </w:tc>
        <w:tc>
          <w:tcPr>
            <w:tcW w:w="1336" w:type="dxa"/>
          </w:tcPr>
          <w:p w14:paraId="24F1A5AE" w14:textId="77777777" w:rsidR="001258FA"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1258FA" w:rsidRPr="007A6A55" w14:paraId="3209B642" w14:textId="77777777" w:rsidTr="00A00C10">
        <w:tc>
          <w:tcPr>
            <w:tcW w:w="1335" w:type="dxa"/>
          </w:tcPr>
          <w:p w14:paraId="3E7FDD59" w14:textId="252B5557"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0.5666</w:t>
            </w:r>
          </w:p>
        </w:tc>
        <w:tc>
          <w:tcPr>
            <w:tcW w:w="1335" w:type="dxa"/>
          </w:tcPr>
          <w:p w14:paraId="4A5B8529" w14:textId="748A3062"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0.1707</w:t>
            </w:r>
          </w:p>
        </w:tc>
        <w:tc>
          <w:tcPr>
            <w:tcW w:w="1336" w:type="dxa"/>
          </w:tcPr>
          <w:p w14:paraId="341049F7" w14:textId="2693C22D"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0.4643</w:t>
            </w:r>
          </w:p>
        </w:tc>
        <w:tc>
          <w:tcPr>
            <w:tcW w:w="1336" w:type="dxa"/>
          </w:tcPr>
          <w:p w14:paraId="6FF25AED" w14:textId="5EE98FCC"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0.5666</w:t>
            </w:r>
          </w:p>
        </w:tc>
        <w:tc>
          <w:tcPr>
            <w:tcW w:w="1336" w:type="dxa"/>
          </w:tcPr>
          <w:p w14:paraId="3F9719E7" w14:textId="2DDD0984"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0.5104</w:t>
            </w:r>
          </w:p>
        </w:tc>
        <w:tc>
          <w:tcPr>
            <w:tcW w:w="1336" w:type="dxa"/>
          </w:tcPr>
          <w:p w14:paraId="22C98AA9" w14:textId="0F49A19F" w:rsidR="001258FA"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0.3692</w:t>
            </w:r>
          </w:p>
        </w:tc>
        <w:tc>
          <w:tcPr>
            <w:tcW w:w="1336" w:type="dxa"/>
          </w:tcPr>
          <w:p w14:paraId="28D943C5" w14:textId="77777777" w:rsidR="001258FA" w:rsidRPr="007A6A55" w:rsidRDefault="001258FA"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09C8F60A" w14:textId="16C9FA5A" w:rsidR="001258FA" w:rsidRDefault="001258FA" w:rsidP="00EB3A4E">
      <w:pPr>
        <w:spacing w:after="200" w:line="240" w:lineRule="auto"/>
        <w:rPr>
          <w:rFonts w:ascii="Franklin Gothic Book" w:hAnsi="Franklin Gothic Book"/>
          <w:b/>
          <w:color w:val="auto"/>
          <w:sz w:val="24"/>
          <w:szCs w:val="24"/>
        </w:rPr>
      </w:pPr>
    </w:p>
    <w:p w14:paraId="5D95FAE7" w14:textId="762742CA" w:rsidR="00361701" w:rsidRDefault="00361701" w:rsidP="00EB3A4E">
      <w:pPr>
        <w:spacing w:after="200" w:line="240" w:lineRule="auto"/>
        <w:rPr>
          <w:rFonts w:ascii="Franklin Gothic Book" w:hAnsi="Franklin Gothic Book"/>
          <w:b/>
          <w:color w:val="auto"/>
          <w:sz w:val="24"/>
          <w:szCs w:val="24"/>
        </w:rPr>
      </w:pPr>
    </w:p>
    <w:p w14:paraId="5B3A2DD3" w14:textId="61FCEDF6" w:rsidR="00361701" w:rsidRDefault="00361701" w:rsidP="00EB3A4E">
      <w:pPr>
        <w:spacing w:after="200" w:line="240" w:lineRule="auto"/>
        <w:rPr>
          <w:rFonts w:ascii="Franklin Gothic Book" w:hAnsi="Franklin Gothic Book"/>
          <w:b/>
          <w:color w:val="auto"/>
          <w:sz w:val="24"/>
          <w:szCs w:val="24"/>
        </w:rPr>
      </w:pPr>
    </w:p>
    <w:p w14:paraId="3F41EF4D" w14:textId="5F863D41" w:rsidR="00361701" w:rsidRDefault="00361701" w:rsidP="00EB3A4E">
      <w:pPr>
        <w:spacing w:after="200" w:line="240" w:lineRule="auto"/>
        <w:rPr>
          <w:rFonts w:ascii="Franklin Gothic Book" w:hAnsi="Franklin Gothic Book"/>
          <w:b/>
          <w:color w:val="auto"/>
          <w:sz w:val="24"/>
          <w:szCs w:val="24"/>
        </w:rPr>
      </w:pPr>
    </w:p>
    <w:p w14:paraId="3BE8D01D" w14:textId="6D84B8C8" w:rsidR="00361701" w:rsidRDefault="00361701" w:rsidP="00EB3A4E">
      <w:pPr>
        <w:spacing w:after="200" w:line="240" w:lineRule="auto"/>
        <w:rPr>
          <w:rFonts w:ascii="Franklin Gothic Book" w:hAnsi="Franklin Gothic Book"/>
          <w:b/>
          <w:color w:val="auto"/>
          <w:sz w:val="24"/>
          <w:szCs w:val="24"/>
        </w:rPr>
      </w:pPr>
    </w:p>
    <w:p w14:paraId="17B1BF1A" w14:textId="18FD1866" w:rsidR="00361701" w:rsidRDefault="00361701" w:rsidP="00EB3A4E">
      <w:pPr>
        <w:spacing w:after="200" w:line="240" w:lineRule="auto"/>
        <w:rPr>
          <w:rFonts w:ascii="Franklin Gothic Book" w:hAnsi="Franklin Gothic Book"/>
          <w:b/>
          <w:color w:val="auto"/>
          <w:sz w:val="24"/>
          <w:szCs w:val="24"/>
        </w:rPr>
      </w:pPr>
    </w:p>
    <w:p w14:paraId="409DAD43" w14:textId="21A0FB91" w:rsidR="00361701" w:rsidRDefault="00361701" w:rsidP="00EB3A4E">
      <w:pPr>
        <w:spacing w:after="200" w:line="240" w:lineRule="auto"/>
        <w:rPr>
          <w:rFonts w:ascii="Franklin Gothic Book" w:hAnsi="Franklin Gothic Book"/>
          <w:b/>
          <w:color w:val="auto"/>
          <w:sz w:val="28"/>
          <w:szCs w:val="28"/>
        </w:rPr>
      </w:pPr>
      <w:r>
        <w:rPr>
          <w:rFonts w:ascii="Franklin Gothic Book" w:hAnsi="Franklin Gothic Book"/>
          <w:b/>
          <w:color w:val="auto"/>
          <w:sz w:val="28"/>
          <w:szCs w:val="28"/>
        </w:rPr>
        <w:lastRenderedPageBreak/>
        <w:t xml:space="preserve">4. </w:t>
      </w:r>
      <w:r w:rsidRPr="00361701">
        <w:rPr>
          <w:rFonts w:ascii="Franklin Gothic Book" w:hAnsi="Franklin Gothic Book"/>
          <w:b/>
          <w:color w:val="auto"/>
          <w:sz w:val="28"/>
          <w:szCs w:val="28"/>
        </w:rPr>
        <w:t>Ranker + InfoGainAttributeEval</w:t>
      </w:r>
    </w:p>
    <w:p w14:paraId="37DFC11E" w14:textId="04121DA9" w:rsidR="00361701" w:rsidRDefault="00361701" w:rsidP="00EB3A4E">
      <w:pPr>
        <w:spacing w:after="200" w:line="240" w:lineRule="auto"/>
        <w:rPr>
          <w:rFonts w:ascii="Franklin Gothic Book" w:hAnsi="Franklin Gothic Book"/>
          <w:b/>
          <w:color w:val="auto"/>
          <w:sz w:val="24"/>
          <w:szCs w:val="24"/>
        </w:rPr>
      </w:pPr>
      <w:r w:rsidRPr="00361701">
        <w:rPr>
          <w:rFonts w:ascii="Franklin Gothic Book" w:hAnsi="Franklin Gothic Book"/>
          <w:b/>
          <w:color w:val="auto"/>
          <w:sz w:val="24"/>
          <w:szCs w:val="24"/>
        </w:rPr>
        <w:t>Contract, tenure, OnlineSecurity, TechSupport, InternetService</w:t>
      </w:r>
    </w:p>
    <w:p w14:paraId="46088934" w14:textId="30630571" w:rsidR="00361701" w:rsidRDefault="00361701"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t xml:space="preserve">(1) </w:t>
      </w:r>
      <w:r w:rsidRPr="00361701">
        <w:rPr>
          <w:rFonts w:ascii="Franklin Gothic Book" w:hAnsi="Franklin Gothic Book"/>
          <w:b/>
          <w:color w:val="auto"/>
          <w:sz w:val="24"/>
          <w:szCs w:val="24"/>
        </w:rPr>
        <w:t>Naïve Bayes Classification</w:t>
      </w:r>
    </w:p>
    <w:p w14:paraId="61D48DF9" w14:textId="3F6F9CDA" w:rsidR="00361701" w:rsidRDefault="00361701"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52148CD0" wp14:editId="5324A235">
            <wp:extent cx="5943600" cy="48545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4">
                      <a:extLst>
                        <a:ext uri="{28A0092B-C50C-407E-A947-70E740481C1C}">
                          <a14:useLocalDpi xmlns:a14="http://schemas.microsoft.com/office/drawing/2010/main" val="0"/>
                        </a:ext>
                      </a:extLst>
                    </a:blip>
                    <a:stretch>
                      <a:fillRect/>
                    </a:stretch>
                  </pic:blipFill>
                  <pic:spPr>
                    <a:xfrm>
                      <a:off x="0" y="0"/>
                      <a:ext cx="5943600" cy="485457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361701" w:rsidRPr="007A6A55" w14:paraId="72847C48" w14:textId="77777777" w:rsidTr="00A00C10">
        <w:tc>
          <w:tcPr>
            <w:tcW w:w="1335" w:type="dxa"/>
          </w:tcPr>
          <w:p w14:paraId="6C72EB58"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0FBB8BA7"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8E942BC"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7B20190"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22F2ADEE"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53075B47"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C458823" w14:textId="77777777" w:rsidR="00361701" w:rsidRPr="007A6A55" w:rsidRDefault="00361701"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361701" w:rsidRPr="007A6A55" w14:paraId="34E7539C" w14:textId="77777777" w:rsidTr="00A00C10">
        <w:tc>
          <w:tcPr>
            <w:tcW w:w="1335" w:type="dxa"/>
          </w:tcPr>
          <w:p w14:paraId="5FA0C0A1" w14:textId="7C730F94"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0.8849</w:t>
            </w:r>
          </w:p>
        </w:tc>
        <w:tc>
          <w:tcPr>
            <w:tcW w:w="1335" w:type="dxa"/>
          </w:tcPr>
          <w:p w14:paraId="350ABEAD" w14:textId="7C743754"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0.5069</w:t>
            </w:r>
          </w:p>
        </w:tc>
        <w:tc>
          <w:tcPr>
            <w:tcW w:w="1336" w:type="dxa"/>
          </w:tcPr>
          <w:p w14:paraId="7841B2AF" w14:textId="258676F2"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0.7532</w:t>
            </w:r>
          </w:p>
        </w:tc>
        <w:tc>
          <w:tcPr>
            <w:tcW w:w="1336" w:type="dxa"/>
          </w:tcPr>
          <w:p w14:paraId="0B70DA7D" w14:textId="3A535444"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0.8849</w:t>
            </w:r>
          </w:p>
        </w:tc>
        <w:tc>
          <w:tcPr>
            <w:tcW w:w="1336" w:type="dxa"/>
          </w:tcPr>
          <w:p w14:paraId="037AAB15" w14:textId="2F5EB752"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0.8138</w:t>
            </w:r>
          </w:p>
        </w:tc>
        <w:tc>
          <w:tcPr>
            <w:tcW w:w="1336" w:type="dxa"/>
          </w:tcPr>
          <w:p w14:paraId="1401E48D" w14:textId="5713AF84"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0.4186</w:t>
            </w:r>
          </w:p>
        </w:tc>
        <w:tc>
          <w:tcPr>
            <w:tcW w:w="1336" w:type="dxa"/>
          </w:tcPr>
          <w:p w14:paraId="27A9B73C" w14:textId="77777777"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361701" w:rsidRPr="007A6A55" w14:paraId="5415CC9C" w14:textId="77777777" w:rsidTr="00A00C10">
        <w:tc>
          <w:tcPr>
            <w:tcW w:w="1335" w:type="dxa"/>
          </w:tcPr>
          <w:p w14:paraId="297F6735" w14:textId="67BDEA73" w:rsidR="00361701"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0.4931</w:t>
            </w:r>
          </w:p>
        </w:tc>
        <w:tc>
          <w:tcPr>
            <w:tcW w:w="1335" w:type="dxa"/>
          </w:tcPr>
          <w:p w14:paraId="17A72670" w14:textId="34444AC8" w:rsidR="00361701"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0.1151</w:t>
            </w:r>
          </w:p>
        </w:tc>
        <w:tc>
          <w:tcPr>
            <w:tcW w:w="1336" w:type="dxa"/>
          </w:tcPr>
          <w:p w14:paraId="027A436C" w14:textId="3EF9BC78" w:rsidR="00361701"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0.7103</w:t>
            </w:r>
          </w:p>
        </w:tc>
        <w:tc>
          <w:tcPr>
            <w:tcW w:w="1336" w:type="dxa"/>
          </w:tcPr>
          <w:p w14:paraId="27794A92" w14:textId="18C64C82" w:rsidR="00361701"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0.4931</w:t>
            </w:r>
          </w:p>
        </w:tc>
        <w:tc>
          <w:tcPr>
            <w:tcW w:w="1336" w:type="dxa"/>
          </w:tcPr>
          <w:p w14:paraId="732E8FB1" w14:textId="1F8127CE" w:rsidR="00361701"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0.5821</w:t>
            </w:r>
          </w:p>
        </w:tc>
        <w:tc>
          <w:tcPr>
            <w:tcW w:w="1336" w:type="dxa"/>
          </w:tcPr>
          <w:p w14:paraId="5C4B632C" w14:textId="443F575F" w:rsidR="00361701"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0.4186</w:t>
            </w:r>
          </w:p>
        </w:tc>
        <w:tc>
          <w:tcPr>
            <w:tcW w:w="1336" w:type="dxa"/>
          </w:tcPr>
          <w:p w14:paraId="53288226" w14:textId="77777777" w:rsidR="00361701" w:rsidRPr="007A6A55" w:rsidRDefault="00361701"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37E1299E" w14:textId="4D07B612" w:rsidR="00361701" w:rsidRDefault="00361701" w:rsidP="00EB3A4E">
      <w:pPr>
        <w:spacing w:after="200" w:line="240" w:lineRule="auto"/>
        <w:rPr>
          <w:rFonts w:ascii="Franklin Gothic Book" w:hAnsi="Franklin Gothic Book"/>
          <w:b/>
          <w:color w:val="auto"/>
          <w:sz w:val="24"/>
          <w:szCs w:val="24"/>
        </w:rPr>
      </w:pPr>
    </w:p>
    <w:p w14:paraId="3BE0B338" w14:textId="36484DA7" w:rsidR="00A5513E" w:rsidRDefault="00A5513E" w:rsidP="00EB3A4E">
      <w:pPr>
        <w:spacing w:after="200" w:line="240" w:lineRule="auto"/>
        <w:rPr>
          <w:rFonts w:ascii="Franklin Gothic Book" w:hAnsi="Franklin Gothic Book"/>
          <w:b/>
          <w:color w:val="auto"/>
          <w:sz w:val="24"/>
          <w:szCs w:val="24"/>
        </w:rPr>
      </w:pPr>
    </w:p>
    <w:p w14:paraId="0ED7BF23" w14:textId="05CC4F6D" w:rsidR="00A5513E" w:rsidRDefault="00A5513E" w:rsidP="00EB3A4E">
      <w:pPr>
        <w:spacing w:after="200" w:line="240" w:lineRule="auto"/>
        <w:rPr>
          <w:rFonts w:ascii="Franklin Gothic Book" w:hAnsi="Franklin Gothic Book"/>
          <w:b/>
          <w:color w:val="auto"/>
          <w:sz w:val="24"/>
          <w:szCs w:val="24"/>
        </w:rPr>
      </w:pPr>
    </w:p>
    <w:p w14:paraId="0A0FB46F" w14:textId="1789C3C5" w:rsidR="00A5513E" w:rsidRDefault="00A5513E" w:rsidP="00EB3A4E">
      <w:pPr>
        <w:spacing w:after="200" w:line="240" w:lineRule="auto"/>
        <w:rPr>
          <w:rFonts w:ascii="Franklin Gothic Book" w:hAnsi="Franklin Gothic Book"/>
          <w:b/>
          <w:color w:val="auto"/>
          <w:sz w:val="24"/>
          <w:szCs w:val="24"/>
        </w:rPr>
      </w:pPr>
    </w:p>
    <w:p w14:paraId="1B280DF2" w14:textId="6AABCB49" w:rsidR="00A5513E" w:rsidRDefault="00A5513E" w:rsidP="00EB3A4E">
      <w:pPr>
        <w:spacing w:after="200" w:line="240" w:lineRule="auto"/>
        <w:rPr>
          <w:rFonts w:ascii="Franklin Gothic Book" w:hAnsi="Franklin Gothic Book"/>
          <w:b/>
          <w:color w:val="auto"/>
          <w:sz w:val="24"/>
          <w:szCs w:val="24"/>
        </w:rPr>
      </w:pPr>
    </w:p>
    <w:p w14:paraId="5BA2AF92" w14:textId="7687EC59"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(2) </w:t>
      </w:r>
      <w:r w:rsidRPr="00A5513E">
        <w:rPr>
          <w:rFonts w:ascii="Franklin Gothic Book" w:hAnsi="Franklin Gothic Book"/>
          <w:b/>
          <w:color w:val="auto"/>
          <w:sz w:val="24"/>
          <w:szCs w:val="24"/>
        </w:rPr>
        <w:t>K-nearest Neighbors Classification</w:t>
      </w:r>
    </w:p>
    <w:p w14:paraId="578307F8" w14:textId="4E703BCB"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30A74778" wp14:editId="4A3AD7A9">
            <wp:extent cx="5943600" cy="5376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943600" cy="537654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5513E" w:rsidRPr="007A6A55" w14:paraId="1FE74466" w14:textId="77777777" w:rsidTr="00A00C10">
        <w:tc>
          <w:tcPr>
            <w:tcW w:w="1335" w:type="dxa"/>
          </w:tcPr>
          <w:p w14:paraId="109EEE49"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3C283246"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6D1D7368"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DE13DAA"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6507775A"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6A7A944E"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B9861A7"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A5513E" w:rsidRPr="007A6A55" w14:paraId="79F13E19" w14:textId="77777777" w:rsidTr="00A00C10">
        <w:tc>
          <w:tcPr>
            <w:tcW w:w="1335" w:type="dxa"/>
          </w:tcPr>
          <w:p w14:paraId="0637B2EF" w14:textId="15107F31"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0.8245</w:t>
            </w:r>
          </w:p>
        </w:tc>
        <w:tc>
          <w:tcPr>
            <w:tcW w:w="1335" w:type="dxa"/>
          </w:tcPr>
          <w:p w14:paraId="21D81EF1" w14:textId="3D7C38A3"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0.4097</w:t>
            </w:r>
          </w:p>
        </w:tc>
        <w:tc>
          <w:tcPr>
            <w:tcW w:w="1336" w:type="dxa"/>
          </w:tcPr>
          <w:p w14:paraId="7B27CC27" w14:textId="7B182530"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0.8981</w:t>
            </w:r>
          </w:p>
        </w:tc>
        <w:tc>
          <w:tcPr>
            <w:tcW w:w="1336" w:type="dxa"/>
          </w:tcPr>
          <w:p w14:paraId="40CFF4BF" w14:textId="7D392465"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0.8245</w:t>
            </w:r>
          </w:p>
        </w:tc>
        <w:tc>
          <w:tcPr>
            <w:tcW w:w="1336" w:type="dxa"/>
          </w:tcPr>
          <w:p w14:paraId="04ED118A" w14:textId="3BDCFC19"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0.8597</w:t>
            </w:r>
          </w:p>
        </w:tc>
        <w:tc>
          <w:tcPr>
            <w:tcW w:w="1336" w:type="dxa"/>
          </w:tcPr>
          <w:p w14:paraId="15C69FEB" w14:textId="028D3370"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0.3714</w:t>
            </w:r>
          </w:p>
        </w:tc>
        <w:tc>
          <w:tcPr>
            <w:tcW w:w="1336" w:type="dxa"/>
          </w:tcPr>
          <w:p w14:paraId="7FF1CA77" w14:textId="7777777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A5513E" w:rsidRPr="007A6A55" w14:paraId="4F7ECD44" w14:textId="77777777" w:rsidTr="00A00C10">
        <w:tc>
          <w:tcPr>
            <w:tcW w:w="1335" w:type="dxa"/>
          </w:tcPr>
          <w:p w14:paraId="36E8437D" w14:textId="50992F22"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0.5903</w:t>
            </w:r>
          </w:p>
        </w:tc>
        <w:tc>
          <w:tcPr>
            <w:tcW w:w="1335" w:type="dxa"/>
          </w:tcPr>
          <w:p w14:paraId="0771D660" w14:textId="21569CBA"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0.1755</w:t>
            </w:r>
          </w:p>
        </w:tc>
        <w:tc>
          <w:tcPr>
            <w:tcW w:w="1336" w:type="dxa"/>
          </w:tcPr>
          <w:p w14:paraId="3539CAB0" w14:textId="093CDB02"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0.4345</w:t>
            </w:r>
          </w:p>
        </w:tc>
        <w:tc>
          <w:tcPr>
            <w:tcW w:w="1336" w:type="dxa"/>
          </w:tcPr>
          <w:p w14:paraId="0521830E" w14:textId="7D04986D"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0.5903</w:t>
            </w:r>
          </w:p>
        </w:tc>
        <w:tc>
          <w:tcPr>
            <w:tcW w:w="1336" w:type="dxa"/>
          </w:tcPr>
          <w:p w14:paraId="71AD5DA4" w14:textId="3B6B5904"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0.5006</w:t>
            </w:r>
          </w:p>
        </w:tc>
        <w:tc>
          <w:tcPr>
            <w:tcW w:w="1336" w:type="dxa"/>
          </w:tcPr>
          <w:p w14:paraId="22EE4734" w14:textId="3E031A35"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0.3714</w:t>
            </w:r>
          </w:p>
        </w:tc>
        <w:tc>
          <w:tcPr>
            <w:tcW w:w="1336" w:type="dxa"/>
          </w:tcPr>
          <w:p w14:paraId="2A2E5BA7" w14:textId="7777777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42B2CCF0" w14:textId="181139B9" w:rsidR="00A5513E" w:rsidRDefault="00A5513E" w:rsidP="00EB3A4E">
      <w:pPr>
        <w:spacing w:after="200" w:line="240" w:lineRule="auto"/>
        <w:rPr>
          <w:rFonts w:ascii="Franklin Gothic Book" w:hAnsi="Franklin Gothic Book"/>
          <w:b/>
          <w:color w:val="auto"/>
          <w:sz w:val="24"/>
          <w:szCs w:val="24"/>
        </w:rPr>
      </w:pPr>
    </w:p>
    <w:p w14:paraId="67E03935" w14:textId="1FFF9FA4" w:rsidR="00A5513E" w:rsidRDefault="00A5513E" w:rsidP="00EB3A4E">
      <w:pPr>
        <w:spacing w:after="200" w:line="240" w:lineRule="auto"/>
        <w:rPr>
          <w:rFonts w:ascii="Franklin Gothic Book" w:hAnsi="Franklin Gothic Book"/>
          <w:b/>
          <w:color w:val="auto"/>
          <w:sz w:val="24"/>
          <w:szCs w:val="24"/>
        </w:rPr>
      </w:pPr>
    </w:p>
    <w:p w14:paraId="2C9C13F2" w14:textId="7AB5FBAF" w:rsidR="00A5513E" w:rsidRDefault="00A5513E" w:rsidP="00EB3A4E">
      <w:pPr>
        <w:spacing w:after="200" w:line="240" w:lineRule="auto"/>
        <w:rPr>
          <w:rFonts w:ascii="Franklin Gothic Book" w:hAnsi="Franklin Gothic Book"/>
          <w:b/>
          <w:color w:val="auto"/>
          <w:sz w:val="24"/>
          <w:szCs w:val="24"/>
        </w:rPr>
      </w:pPr>
    </w:p>
    <w:p w14:paraId="3285616F" w14:textId="41F7B8B7" w:rsidR="00A5513E" w:rsidRDefault="00A5513E" w:rsidP="00EB3A4E">
      <w:pPr>
        <w:spacing w:after="200" w:line="240" w:lineRule="auto"/>
        <w:rPr>
          <w:rFonts w:ascii="Franklin Gothic Book" w:hAnsi="Franklin Gothic Book"/>
          <w:b/>
          <w:color w:val="auto"/>
          <w:sz w:val="24"/>
          <w:szCs w:val="24"/>
        </w:rPr>
      </w:pPr>
    </w:p>
    <w:p w14:paraId="577612B4" w14:textId="67B87581" w:rsidR="00A5513E" w:rsidRDefault="00A5513E" w:rsidP="00EB3A4E">
      <w:pPr>
        <w:spacing w:after="200" w:line="240" w:lineRule="auto"/>
        <w:rPr>
          <w:rFonts w:ascii="Franklin Gothic Book" w:hAnsi="Franklin Gothic Book"/>
          <w:b/>
          <w:color w:val="auto"/>
          <w:sz w:val="24"/>
          <w:szCs w:val="24"/>
        </w:rPr>
      </w:pPr>
    </w:p>
    <w:p w14:paraId="2A80C835" w14:textId="0CC52F07"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(3) </w:t>
      </w:r>
      <w:r w:rsidRPr="00A5513E">
        <w:rPr>
          <w:rFonts w:ascii="Franklin Gothic Book" w:hAnsi="Franklin Gothic Book"/>
          <w:b/>
          <w:color w:val="auto"/>
          <w:sz w:val="24"/>
          <w:szCs w:val="24"/>
        </w:rPr>
        <w:t>Neural Network Classification</w:t>
      </w:r>
    </w:p>
    <w:p w14:paraId="03A9E8AD" w14:textId="12E2A060"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779FCD4B" wp14:editId="66638498">
            <wp:extent cx="4286250" cy="4800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6">
                      <a:extLst>
                        <a:ext uri="{28A0092B-C50C-407E-A947-70E740481C1C}">
                          <a14:useLocalDpi xmlns:a14="http://schemas.microsoft.com/office/drawing/2010/main" val="0"/>
                        </a:ext>
                      </a:extLst>
                    </a:blip>
                    <a:stretch>
                      <a:fillRect/>
                    </a:stretch>
                  </pic:blipFill>
                  <pic:spPr>
                    <a:xfrm>
                      <a:off x="0" y="0"/>
                      <a:ext cx="4286250" cy="480060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5513E" w:rsidRPr="007A6A55" w14:paraId="2CE8452B" w14:textId="77777777" w:rsidTr="00A00C10">
        <w:tc>
          <w:tcPr>
            <w:tcW w:w="1335" w:type="dxa"/>
          </w:tcPr>
          <w:p w14:paraId="12381F82"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0E1D72E8"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1ACDD5FF"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65975573"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79B6175B"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59AB048E"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0DA973A"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A5513E" w:rsidRPr="007A6A55" w14:paraId="45233C6E" w14:textId="77777777" w:rsidTr="00A00C10">
        <w:tc>
          <w:tcPr>
            <w:tcW w:w="1335" w:type="dxa"/>
          </w:tcPr>
          <w:p w14:paraId="65B245D4" w14:textId="59211CB2"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0.8467</w:t>
            </w:r>
          </w:p>
        </w:tc>
        <w:tc>
          <w:tcPr>
            <w:tcW w:w="1335" w:type="dxa"/>
          </w:tcPr>
          <w:p w14:paraId="032DD399" w14:textId="5D4FD7DD"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0.3982</w:t>
            </w:r>
          </w:p>
        </w:tc>
        <w:tc>
          <w:tcPr>
            <w:tcW w:w="1336" w:type="dxa"/>
          </w:tcPr>
          <w:p w14:paraId="101B588C" w14:textId="21F81ECC"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0.8820</w:t>
            </w:r>
          </w:p>
        </w:tc>
        <w:tc>
          <w:tcPr>
            <w:tcW w:w="1336" w:type="dxa"/>
          </w:tcPr>
          <w:p w14:paraId="04209CAD" w14:textId="6FA60FEB"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0.8467</w:t>
            </w:r>
          </w:p>
        </w:tc>
        <w:tc>
          <w:tcPr>
            <w:tcW w:w="1336" w:type="dxa"/>
          </w:tcPr>
          <w:p w14:paraId="72274A99" w14:textId="77EB4480"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0.8640</w:t>
            </w:r>
          </w:p>
        </w:tc>
        <w:tc>
          <w:tcPr>
            <w:tcW w:w="1336" w:type="dxa"/>
          </w:tcPr>
          <w:p w14:paraId="6865C0CC" w14:textId="481568AC"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0.4287</w:t>
            </w:r>
          </w:p>
        </w:tc>
        <w:tc>
          <w:tcPr>
            <w:tcW w:w="1336" w:type="dxa"/>
          </w:tcPr>
          <w:p w14:paraId="22A23DA2" w14:textId="7777777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A5513E" w:rsidRPr="007A6A55" w14:paraId="23288EF6" w14:textId="77777777" w:rsidTr="00A00C10">
        <w:tc>
          <w:tcPr>
            <w:tcW w:w="1335" w:type="dxa"/>
          </w:tcPr>
          <w:p w14:paraId="73D213DC" w14:textId="529B0742"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0.6018</w:t>
            </w:r>
          </w:p>
        </w:tc>
        <w:tc>
          <w:tcPr>
            <w:tcW w:w="1335" w:type="dxa"/>
          </w:tcPr>
          <w:p w14:paraId="5D50DF33" w14:textId="0A7E11C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0.1533</w:t>
            </w:r>
          </w:p>
        </w:tc>
        <w:tc>
          <w:tcPr>
            <w:tcW w:w="1336" w:type="dxa"/>
          </w:tcPr>
          <w:p w14:paraId="028F802C" w14:textId="5793189B"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0.5278</w:t>
            </w:r>
          </w:p>
        </w:tc>
        <w:tc>
          <w:tcPr>
            <w:tcW w:w="1336" w:type="dxa"/>
          </w:tcPr>
          <w:p w14:paraId="5634C6E3" w14:textId="7C04C1D9"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0.6018</w:t>
            </w:r>
          </w:p>
        </w:tc>
        <w:tc>
          <w:tcPr>
            <w:tcW w:w="1336" w:type="dxa"/>
          </w:tcPr>
          <w:p w14:paraId="41BEE76E" w14:textId="260ED0AB"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0.5624</w:t>
            </w:r>
          </w:p>
        </w:tc>
        <w:tc>
          <w:tcPr>
            <w:tcW w:w="1336" w:type="dxa"/>
          </w:tcPr>
          <w:p w14:paraId="53C14632" w14:textId="702AE529"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0.4287</w:t>
            </w:r>
          </w:p>
        </w:tc>
        <w:tc>
          <w:tcPr>
            <w:tcW w:w="1336" w:type="dxa"/>
          </w:tcPr>
          <w:p w14:paraId="38AEC0D5" w14:textId="7777777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1B2F3E98" w14:textId="2167EE50" w:rsidR="00A5513E" w:rsidRDefault="00A5513E" w:rsidP="00EB3A4E">
      <w:pPr>
        <w:spacing w:after="200" w:line="240" w:lineRule="auto"/>
        <w:rPr>
          <w:rFonts w:ascii="Franklin Gothic Book" w:hAnsi="Franklin Gothic Book"/>
          <w:b/>
          <w:color w:val="auto"/>
          <w:sz w:val="24"/>
          <w:szCs w:val="24"/>
        </w:rPr>
      </w:pPr>
    </w:p>
    <w:p w14:paraId="2B2E43C3" w14:textId="28EA5B5F" w:rsidR="00A5513E" w:rsidRDefault="00A5513E" w:rsidP="00EB3A4E">
      <w:pPr>
        <w:spacing w:after="200" w:line="240" w:lineRule="auto"/>
        <w:rPr>
          <w:rFonts w:ascii="Franklin Gothic Book" w:hAnsi="Franklin Gothic Book"/>
          <w:b/>
          <w:color w:val="auto"/>
          <w:sz w:val="24"/>
          <w:szCs w:val="24"/>
        </w:rPr>
      </w:pPr>
    </w:p>
    <w:p w14:paraId="41C00296" w14:textId="7E2FFB5F" w:rsidR="00A5513E" w:rsidRDefault="00A5513E" w:rsidP="00EB3A4E">
      <w:pPr>
        <w:spacing w:after="200" w:line="240" w:lineRule="auto"/>
        <w:rPr>
          <w:rFonts w:ascii="Franklin Gothic Book" w:hAnsi="Franklin Gothic Book"/>
          <w:b/>
          <w:color w:val="auto"/>
          <w:sz w:val="24"/>
          <w:szCs w:val="24"/>
        </w:rPr>
      </w:pPr>
    </w:p>
    <w:p w14:paraId="11CB6546" w14:textId="42F8E859" w:rsidR="00A5513E" w:rsidRDefault="00A5513E" w:rsidP="00EB3A4E">
      <w:pPr>
        <w:spacing w:after="200" w:line="240" w:lineRule="auto"/>
        <w:rPr>
          <w:rFonts w:ascii="Franklin Gothic Book" w:hAnsi="Franklin Gothic Book"/>
          <w:b/>
          <w:color w:val="auto"/>
          <w:sz w:val="24"/>
          <w:szCs w:val="24"/>
        </w:rPr>
      </w:pPr>
    </w:p>
    <w:p w14:paraId="61F687D4" w14:textId="49C5C6A0" w:rsidR="00A5513E" w:rsidRDefault="00A5513E" w:rsidP="00EB3A4E">
      <w:pPr>
        <w:spacing w:after="200" w:line="240" w:lineRule="auto"/>
        <w:rPr>
          <w:rFonts w:ascii="Franklin Gothic Book" w:hAnsi="Franklin Gothic Book"/>
          <w:b/>
          <w:color w:val="auto"/>
          <w:sz w:val="24"/>
          <w:szCs w:val="24"/>
        </w:rPr>
      </w:pPr>
    </w:p>
    <w:p w14:paraId="4361D692" w14:textId="1B716ED7" w:rsidR="00A5513E" w:rsidRDefault="00A5513E" w:rsidP="00EB3A4E">
      <w:pPr>
        <w:spacing w:after="200" w:line="240" w:lineRule="auto"/>
        <w:rPr>
          <w:rFonts w:ascii="Franklin Gothic Book" w:hAnsi="Franklin Gothic Book"/>
          <w:b/>
          <w:color w:val="auto"/>
          <w:sz w:val="24"/>
          <w:szCs w:val="24"/>
        </w:rPr>
      </w:pPr>
    </w:p>
    <w:p w14:paraId="69B5F2BD" w14:textId="042E2530" w:rsidR="00A5513E" w:rsidRDefault="00A5513E" w:rsidP="00EB3A4E">
      <w:pPr>
        <w:spacing w:after="200" w:line="240" w:lineRule="auto"/>
        <w:rPr>
          <w:rFonts w:ascii="Franklin Gothic Book" w:hAnsi="Franklin Gothic Book"/>
          <w:b/>
          <w:color w:val="auto"/>
          <w:sz w:val="24"/>
          <w:szCs w:val="24"/>
        </w:rPr>
      </w:pPr>
    </w:p>
    <w:p w14:paraId="795564D2" w14:textId="5C3E964D"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(4) </w:t>
      </w:r>
      <w:r w:rsidRPr="00A5513E">
        <w:rPr>
          <w:rFonts w:ascii="Franklin Gothic Book" w:hAnsi="Franklin Gothic Book"/>
          <w:b/>
          <w:color w:val="auto"/>
          <w:sz w:val="24"/>
          <w:szCs w:val="24"/>
        </w:rPr>
        <w:t>Partition Model Classification (Decision Tree)</w:t>
      </w:r>
    </w:p>
    <w:p w14:paraId="6818EA80" w14:textId="722C6480" w:rsidR="00A5513E" w:rsidRPr="00361701" w:rsidRDefault="00A5513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2C187C2F" wp14:editId="64312779">
            <wp:extent cx="5943600" cy="5505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5943600" cy="5505450"/>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A5513E" w:rsidRPr="007A6A55" w14:paraId="1CB97FA1" w14:textId="77777777" w:rsidTr="00A00C10">
        <w:tc>
          <w:tcPr>
            <w:tcW w:w="1335" w:type="dxa"/>
          </w:tcPr>
          <w:p w14:paraId="493FABF3"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2AB4582E"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63A79A73"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2FDD2165"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5156DD95"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0C7F7852"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11379771" w14:textId="77777777" w:rsidR="00A5513E" w:rsidRPr="007A6A55" w:rsidRDefault="00A5513E"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A5513E" w:rsidRPr="007A6A55" w14:paraId="2B0110F2" w14:textId="77777777" w:rsidTr="00A00C10">
        <w:tc>
          <w:tcPr>
            <w:tcW w:w="1335" w:type="dxa"/>
          </w:tcPr>
          <w:p w14:paraId="1361F219" w14:textId="26C2BD66"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5" w:type="dxa"/>
          </w:tcPr>
          <w:p w14:paraId="2F915BCF" w14:textId="2F87016D"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0.3964</w:t>
            </w:r>
          </w:p>
        </w:tc>
        <w:tc>
          <w:tcPr>
            <w:tcW w:w="1336" w:type="dxa"/>
          </w:tcPr>
          <w:p w14:paraId="767BECE9" w14:textId="71DE85F4"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0.9115</w:t>
            </w:r>
          </w:p>
        </w:tc>
        <w:tc>
          <w:tcPr>
            <w:tcW w:w="1336" w:type="dxa"/>
          </w:tcPr>
          <w:p w14:paraId="0B3CA940" w14:textId="1452F726"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0.8177</w:t>
            </w:r>
          </w:p>
        </w:tc>
        <w:tc>
          <w:tcPr>
            <w:tcW w:w="1336" w:type="dxa"/>
          </w:tcPr>
          <w:p w14:paraId="3135A071" w14:textId="33522C2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0.8620</w:t>
            </w:r>
          </w:p>
        </w:tc>
        <w:tc>
          <w:tcPr>
            <w:tcW w:w="1336" w:type="dxa"/>
          </w:tcPr>
          <w:p w14:paraId="7158DE9F" w14:textId="1BECFDB3"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79617637" w14:textId="7777777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A5513E" w:rsidRPr="007A6A55" w14:paraId="7215CDA2" w14:textId="77777777" w:rsidTr="00A00C10">
        <w:tc>
          <w:tcPr>
            <w:tcW w:w="1335" w:type="dxa"/>
          </w:tcPr>
          <w:p w14:paraId="62F3DC38" w14:textId="14BC4916"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5" w:type="dxa"/>
          </w:tcPr>
          <w:p w14:paraId="4054350C" w14:textId="03D52983"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0.1823</w:t>
            </w:r>
          </w:p>
        </w:tc>
        <w:tc>
          <w:tcPr>
            <w:tcW w:w="1336" w:type="dxa"/>
          </w:tcPr>
          <w:p w14:paraId="7983EBFE" w14:textId="343E071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0.3988</w:t>
            </w:r>
          </w:p>
        </w:tc>
        <w:tc>
          <w:tcPr>
            <w:tcW w:w="1336" w:type="dxa"/>
          </w:tcPr>
          <w:p w14:paraId="550158EC" w14:textId="4910640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0.6036</w:t>
            </w:r>
          </w:p>
        </w:tc>
        <w:tc>
          <w:tcPr>
            <w:tcW w:w="1336" w:type="dxa"/>
          </w:tcPr>
          <w:p w14:paraId="2FBD3412" w14:textId="6062D663"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0.4803</w:t>
            </w:r>
          </w:p>
        </w:tc>
        <w:tc>
          <w:tcPr>
            <w:tcW w:w="1336" w:type="dxa"/>
          </w:tcPr>
          <w:p w14:paraId="08836451" w14:textId="46DF917A"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c>
          <w:tcPr>
            <w:tcW w:w="1336" w:type="dxa"/>
          </w:tcPr>
          <w:p w14:paraId="33AC3FBC" w14:textId="77777777" w:rsidR="00A5513E" w:rsidRPr="007A6A55" w:rsidRDefault="00A5513E"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08F18BF0" w14:textId="4AC77526" w:rsidR="00EB3A4E" w:rsidRDefault="00EB3A4E" w:rsidP="00EB3A4E">
      <w:pPr>
        <w:spacing w:after="200" w:line="240" w:lineRule="auto"/>
        <w:rPr>
          <w:rFonts w:ascii="Franklin Gothic Book" w:hAnsi="Franklin Gothic Book"/>
          <w:b/>
          <w:color w:val="auto"/>
          <w:sz w:val="24"/>
          <w:szCs w:val="24"/>
        </w:rPr>
      </w:pPr>
    </w:p>
    <w:p w14:paraId="60E5FCD5" w14:textId="722162E6" w:rsidR="00A5513E" w:rsidRDefault="00A5513E" w:rsidP="00EB3A4E">
      <w:pPr>
        <w:spacing w:after="200" w:line="240" w:lineRule="auto"/>
        <w:rPr>
          <w:rFonts w:ascii="Franklin Gothic Book" w:hAnsi="Franklin Gothic Book"/>
          <w:b/>
          <w:color w:val="auto"/>
          <w:sz w:val="24"/>
          <w:szCs w:val="24"/>
        </w:rPr>
      </w:pPr>
    </w:p>
    <w:p w14:paraId="05DC0480" w14:textId="64A54830" w:rsidR="00A5513E" w:rsidRDefault="00A5513E" w:rsidP="00EB3A4E">
      <w:pPr>
        <w:spacing w:after="200" w:line="240" w:lineRule="auto"/>
        <w:rPr>
          <w:rFonts w:ascii="Franklin Gothic Book" w:hAnsi="Franklin Gothic Book"/>
          <w:b/>
          <w:color w:val="auto"/>
          <w:sz w:val="24"/>
          <w:szCs w:val="24"/>
        </w:rPr>
      </w:pPr>
    </w:p>
    <w:p w14:paraId="33CF414A" w14:textId="31088448" w:rsidR="00A5513E" w:rsidRDefault="00A5513E" w:rsidP="00EB3A4E">
      <w:pPr>
        <w:spacing w:after="200" w:line="240" w:lineRule="auto"/>
        <w:rPr>
          <w:rFonts w:ascii="Franklin Gothic Book" w:hAnsi="Franklin Gothic Book"/>
          <w:b/>
          <w:color w:val="auto"/>
          <w:sz w:val="24"/>
          <w:szCs w:val="24"/>
        </w:rPr>
      </w:pPr>
    </w:p>
    <w:p w14:paraId="2EC7942D" w14:textId="398C49E8" w:rsidR="00A5513E" w:rsidRDefault="00A5513E" w:rsidP="00EB3A4E">
      <w:pPr>
        <w:spacing w:after="200" w:line="240" w:lineRule="auto"/>
        <w:rPr>
          <w:rFonts w:ascii="Franklin Gothic Book" w:hAnsi="Franklin Gothic Book"/>
          <w:b/>
          <w:color w:val="auto"/>
          <w:sz w:val="24"/>
          <w:szCs w:val="24"/>
        </w:rPr>
      </w:pPr>
    </w:p>
    <w:p w14:paraId="55FC0EAA" w14:textId="27C0A080"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(5) </w:t>
      </w:r>
      <w:r w:rsidRPr="00A5513E">
        <w:rPr>
          <w:rFonts w:ascii="Franklin Gothic Book" w:hAnsi="Franklin Gothic Book"/>
          <w:b/>
          <w:color w:val="auto"/>
          <w:sz w:val="24"/>
          <w:szCs w:val="24"/>
        </w:rPr>
        <w:t>Boosted Tree Classification</w:t>
      </w:r>
    </w:p>
    <w:p w14:paraId="23DA269E" w14:textId="3B9E10F7" w:rsidR="00A5513E" w:rsidRDefault="00A5513E"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39FDB823" wp14:editId="6019DC0A">
            <wp:extent cx="5943600" cy="5164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38">
                      <a:extLst>
                        <a:ext uri="{28A0092B-C50C-407E-A947-70E740481C1C}">
                          <a14:useLocalDpi xmlns:a14="http://schemas.microsoft.com/office/drawing/2010/main" val="0"/>
                        </a:ext>
                      </a:extLst>
                    </a:blip>
                    <a:stretch>
                      <a:fillRect/>
                    </a:stretch>
                  </pic:blipFill>
                  <pic:spPr>
                    <a:xfrm>
                      <a:off x="0" y="0"/>
                      <a:ext cx="5943600" cy="516445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5222B" w:rsidRPr="007A6A55" w14:paraId="682B7DD5" w14:textId="77777777" w:rsidTr="00A00C10">
        <w:tc>
          <w:tcPr>
            <w:tcW w:w="1335" w:type="dxa"/>
          </w:tcPr>
          <w:p w14:paraId="2BB65519"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0CEB6193"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3D0AEE70"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676A14B4"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6BA92B4F"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53EF6172"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217A340C"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55222B" w:rsidRPr="007A6A55" w14:paraId="32E299DC" w14:textId="77777777" w:rsidTr="00A00C10">
        <w:tc>
          <w:tcPr>
            <w:tcW w:w="1335" w:type="dxa"/>
          </w:tcPr>
          <w:p w14:paraId="67874D89" w14:textId="3090E583"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0.8411</w:t>
            </w:r>
          </w:p>
        </w:tc>
        <w:tc>
          <w:tcPr>
            <w:tcW w:w="1335" w:type="dxa"/>
          </w:tcPr>
          <w:p w14:paraId="4CB675F5" w14:textId="5B0F733F"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0.3981</w:t>
            </w:r>
          </w:p>
        </w:tc>
        <w:tc>
          <w:tcPr>
            <w:tcW w:w="1336" w:type="dxa"/>
          </w:tcPr>
          <w:p w14:paraId="0ED81525" w14:textId="4DE72BA8"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0.8873</w:t>
            </w:r>
          </w:p>
        </w:tc>
        <w:tc>
          <w:tcPr>
            <w:tcW w:w="1336" w:type="dxa"/>
          </w:tcPr>
          <w:p w14:paraId="12AFD774" w14:textId="035D3949"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0.8411</w:t>
            </w:r>
          </w:p>
        </w:tc>
        <w:tc>
          <w:tcPr>
            <w:tcW w:w="1336" w:type="dxa"/>
          </w:tcPr>
          <w:p w14:paraId="7EE93AA7" w14:textId="5A7ED1A5"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0.8636</w:t>
            </w:r>
          </w:p>
        </w:tc>
        <w:tc>
          <w:tcPr>
            <w:tcW w:w="1336" w:type="dxa"/>
          </w:tcPr>
          <w:p w14:paraId="547C1DBD" w14:textId="51376578"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c>
          <w:tcPr>
            <w:tcW w:w="1336" w:type="dxa"/>
          </w:tcPr>
          <w:p w14:paraId="388DCC47"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55222B" w:rsidRPr="007A6A55" w14:paraId="7096C4B3" w14:textId="77777777" w:rsidTr="00A00C10">
        <w:tc>
          <w:tcPr>
            <w:tcW w:w="1335" w:type="dxa"/>
          </w:tcPr>
          <w:p w14:paraId="3A354D23" w14:textId="178CDF9E"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0.6019</w:t>
            </w:r>
          </w:p>
        </w:tc>
        <w:tc>
          <w:tcPr>
            <w:tcW w:w="1335" w:type="dxa"/>
          </w:tcPr>
          <w:p w14:paraId="29DD04BE" w14:textId="224C8249"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0.1589</w:t>
            </w:r>
          </w:p>
        </w:tc>
        <w:tc>
          <w:tcPr>
            <w:tcW w:w="1336" w:type="dxa"/>
          </w:tcPr>
          <w:p w14:paraId="1F0BBC60" w14:textId="7D7C815C"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0.5040</w:t>
            </w:r>
          </w:p>
        </w:tc>
        <w:tc>
          <w:tcPr>
            <w:tcW w:w="1336" w:type="dxa"/>
          </w:tcPr>
          <w:p w14:paraId="20467011" w14:textId="78A541CF"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0.6019</w:t>
            </w:r>
          </w:p>
        </w:tc>
        <w:tc>
          <w:tcPr>
            <w:tcW w:w="1336" w:type="dxa"/>
          </w:tcPr>
          <w:p w14:paraId="4945F0B3" w14:textId="77DB5D3F"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c>
          <w:tcPr>
            <w:tcW w:w="1336" w:type="dxa"/>
          </w:tcPr>
          <w:p w14:paraId="1B2FE988" w14:textId="2DD2D5D1"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c>
          <w:tcPr>
            <w:tcW w:w="1336" w:type="dxa"/>
          </w:tcPr>
          <w:p w14:paraId="181ECC78"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42FC1470" w14:textId="35952AE1" w:rsidR="00EB3A4E" w:rsidRDefault="00EB3A4E" w:rsidP="00EB3A4E">
      <w:pPr>
        <w:spacing w:after="200" w:line="240" w:lineRule="auto"/>
        <w:rPr>
          <w:rFonts w:ascii="Franklin Gothic Book" w:hAnsi="Franklin Gothic Book"/>
          <w:b/>
          <w:color w:val="auto"/>
          <w:sz w:val="24"/>
          <w:szCs w:val="24"/>
        </w:rPr>
      </w:pPr>
    </w:p>
    <w:p w14:paraId="369AD048" w14:textId="6C352C20" w:rsidR="0055222B" w:rsidRDefault="0055222B" w:rsidP="00EB3A4E">
      <w:pPr>
        <w:spacing w:after="200" w:line="240" w:lineRule="auto"/>
        <w:rPr>
          <w:rFonts w:ascii="Franklin Gothic Book" w:hAnsi="Franklin Gothic Book"/>
          <w:b/>
          <w:color w:val="auto"/>
          <w:sz w:val="24"/>
          <w:szCs w:val="24"/>
        </w:rPr>
      </w:pPr>
    </w:p>
    <w:p w14:paraId="4EEABCE3" w14:textId="1E5D34A5" w:rsidR="0055222B" w:rsidRDefault="0055222B" w:rsidP="00EB3A4E">
      <w:pPr>
        <w:spacing w:after="200" w:line="240" w:lineRule="auto"/>
        <w:rPr>
          <w:rFonts w:ascii="Franklin Gothic Book" w:hAnsi="Franklin Gothic Book"/>
          <w:b/>
          <w:color w:val="auto"/>
          <w:sz w:val="24"/>
          <w:szCs w:val="24"/>
        </w:rPr>
      </w:pPr>
    </w:p>
    <w:p w14:paraId="78B97228" w14:textId="7D5D6F06" w:rsidR="0055222B" w:rsidRDefault="0055222B" w:rsidP="00EB3A4E">
      <w:pPr>
        <w:spacing w:after="200" w:line="240" w:lineRule="auto"/>
        <w:rPr>
          <w:rFonts w:ascii="Franklin Gothic Book" w:hAnsi="Franklin Gothic Book"/>
          <w:b/>
          <w:color w:val="auto"/>
          <w:sz w:val="24"/>
          <w:szCs w:val="24"/>
        </w:rPr>
      </w:pPr>
    </w:p>
    <w:p w14:paraId="04793B2F" w14:textId="39E0333F" w:rsidR="0055222B" w:rsidRDefault="0055222B" w:rsidP="00EB3A4E">
      <w:pPr>
        <w:spacing w:after="200" w:line="240" w:lineRule="auto"/>
        <w:rPr>
          <w:rFonts w:ascii="Franklin Gothic Book" w:hAnsi="Franklin Gothic Book"/>
          <w:b/>
          <w:color w:val="auto"/>
          <w:sz w:val="24"/>
          <w:szCs w:val="24"/>
        </w:rPr>
      </w:pPr>
    </w:p>
    <w:p w14:paraId="691AC210" w14:textId="4293D945" w:rsidR="0055222B" w:rsidRDefault="0055222B" w:rsidP="00EB3A4E">
      <w:pPr>
        <w:spacing w:after="200" w:line="240" w:lineRule="auto"/>
        <w:rPr>
          <w:rFonts w:ascii="Franklin Gothic Book" w:hAnsi="Franklin Gothic Book"/>
          <w:b/>
          <w:color w:val="auto"/>
          <w:sz w:val="24"/>
          <w:szCs w:val="24"/>
        </w:rPr>
      </w:pPr>
    </w:p>
    <w:p w14:paraId="3D0316C4" w14:textId="57819DBB" w:rsidR="0055222B" w:rsidRDefault="0055222B" w:rsidP="00EB3A4E">
      <w:pPr>
        <w:spacing w:after="200" w:line="240" w:lineRule="auto"/>
        <w:rPr>
          <w:rFonts w:ascii="Franklin Gothic Book" w:hAnsi="Franklin Gothic Book"/>
          <w:b/>
          <w:color w:val="auto"/>
          <w:sz w:val="28"/>
          <w:szCs w:val="28"/>
        </w:rPr>
      </w:pPr>
      <w:r w:rsidRPr="0055222B">
        <w:rPr>
          <w:rFonts w:ascii="Franklin Gothic Book" w:hAnsi="Franklin Gothic Book"/>
          <w:b/>
          <w:color w:val="auto"/>
          <w:sz w:val="28"/>
          <w:szCs w:val="28"/>
        </w:rPr>
        <w:lastRenderedPageBreak/>
        <w:t>5. Ranker + ReliefAttributeEval</w:t>
      </w:r>
    </w:p>
    <w:p w14:paraId="228CFE21" w14:textId="45AE8FAD" w:rsidR="0055222B" w:rsidRDefault="0055222B" w:rsidP="00EB3A4E">
      <w:pPr>
        <w:spacing w:after="200" w:line="240" w:lineRule="auto"/>
        <w:rPr>
          <w:rFonts w:ascii="Franklin Gothic Book" w:hAnsi="Franklin Gothic Book"/>
          <w:b/>
          <w:color w:val="auto"/>
          <w:sz w:val="24"/>
          <w:szCs w:val="24"/>
        </w:rPr>
      </w:pPr>
      <w:r w:rsidRPr="0055222B">
        <w:rPr>
          <w:rFonts w:ascii="Franklin Gothic Book" w:hAnsi="Franklin Gothic Book"/>
          <w:b/>
          <w:color w:val="auto"/>
          <w:sz w:val="24"/>
          <w:szCs w:val="24"/>
        </w:rPr>
        <w:t>Contract, PaymentMethod, tenure, InternetService, MultipleLines</w:t>
      </w:r>
    </w:p>
    <w:p w14:paraId="44DB815F" w14:textId="77777777" w:rsidR="0055222B" w:rsidRDefault="0055222B" w:rsidP="0055222B">
      <w:pPr>
        <w:spacing w:after="200" w:line="240" w:lineRule="auto"/>
        <w:rPr>
          <w:rFonts w:ascii="Franklin Gothic Book" w:hAnsi="Franklin Gothic Book"/>
          <w:bCs/>
          <w:color w:val="auto"/>
          <w:sz w:val="24"/>
          <w:szCs w:val="24"/>
        </w:rPr>
      </w:pPr>
      <w:r>
        <w:rPr>
          <w:rFonts w:ascii="Franklin Gothic Book" w:hAnsi="Franklin Gothic Book"/>
          <w:b/>
          <w:color w:val="auto"/>
          <w:sz w:val="24"/>
          <w:szCs w:val="24"/>
        </w:rPr>
        <w:t xml:space="preserve">(1) </w:t>
      </w:r>
      <w:r w:rsidRPr="0055222B">
        <w:rPr>
          <w:rFonts w:ascii="Franklin Gothic Book" w:hAnsi="Franklin Gothic Book"/>
          <w:b/>
          <w:color w:val="auto"/>
          <w:sz w:val="24"/>
          <w:szCs w:val="24"/>
        </w:rPr>
        <w:t>Naïve Bayes Classification</w:t>
      </w:r>
    </w:p>
    <w:p w14:paraId="54CAC2AD" w14:textId="4238E842" w:rsidR="0055222B" w:rsidRDefault="0055222B"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1C3314A7" wp14:editId="6400A8E7">
            <wp:extent cx="5943600" cy="48583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39">
                      <a:extLst>
                        <a:ext uri="{28A0092B-C50C-407E-A947-70E740481C1C}">
                          <a14:useLocalDpi xmlns:a14="http://schemas.microsoft.com/office/drawing/2010/main" val="0"/>
                        </a:ext>
                      </a:extLst>
                    </a:blip>
                    <a:stretch>
                      <a:fillRect/>
                    </a:stretch>
                  </pic:blipFill>
                  <pic:spPr>
                    <a:xfrm>
                      <a:off x="0" y="0"/>
                      <a:ext cx="5943600" cy="485838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5222B" w:rsidRPr="007A6A55" w14:paraId="4F899571" w14:textId="77777777" w:rsidTr="00A00C10">
        <w:tc>
          <w:tcPr>
            <w:tcW w:w="1335" w:type="dxa"/>
          </w:tcPr>
          <w:p w14:paraId="6C60BF06"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568D4AA8"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0575E414"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6BB8CF7"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341B8DF6"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2021F2FB"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1734E24"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55222B" w:rsidRPr="007A6A55" w14:paraId="6E74FCCD" w14:textId="77777777" w:rsidTr="00A00C10">
        <w:tc>
          <w:tcPr>
            <w:tcW w:w="1335" w:type="dxa"/>
          </w:tcPr>
          <w:p w14:paraId="6C36EC23" w14:textId="27BCDDB4"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0.8680</w:t>
            </w:r>
          </w:p>
        </w:tc>
        <w:tc>
          <w:tcPr>
            <w:tcW w:w="1335" w:type="dxa"/>
          </w:tcPr>
          <w:p w14:paraId="120DDDA0" w14:textId="34BB9D72"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0.4516</w:t>
            </w:r>
          </w:p>
        </w:tc>
        <w:tc>
          <w:tcPr>
            <w:tcW w:w="1336" w:type="dxa"/>
          </w:tcPr>
          <w:p w14:paraId="38FBED9C" w14:textId="56F08810"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0.8249</w:t>
            </w:r>
          </w:p>
        </w:tc>
        <w:tc>
          <w:tcPr>
            <w:tcW w:w="1336" w:type="dxa"/>
          </w:tcPr>
          <w:p w14:paraId="33D75323" w14:textId="6797EB1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0.8680</w:t>
            </w:r>
          </w:p>
        </w:tc>
        <w:tc>
          <w:tcPr>
            <w:tcW w:w="1336" w:type="dxa"/>
          </w:tcPr>
          <w:p w14:paraId="669D3AE8" w14:textId="77D89275"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0.8459</w:t>
            </w:r>
          </w:p>
        </w:tc>
        <w:tc>
          <w:tcPr>
            <w:tcW w:w="1336" w:type="dxa"/>
          </w:tcPr>
          <w:p w14:paraId="38E9C447" w14:textId="0160565C"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0.4348</w:t>
            </w:r>
          </w:p>
        </w:tc>
        <w:tc>
          <w:tcPr>
            <w:tcW w:w="1336" w:type="dxa"/>
          </w:tcPr>
          <w:p w14:paraId="7B1BA424"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55222B" w:rsidRPr="007A6A55" w14:paraId="043A9535" w14:textId="77777777" w:rsidTr="00A00C10">
        <w:tc>
          <w:tcPr>
            <w:tcW w:w="1335" w:type="dxa"/>
          </w:tcPr>
          <w:p w14:paraId="19132AE7" w14:textId="0950D56B"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0.5484</w:t>
            </w:r>
          </w:p>
        </w:tc>
        <w:tc>
          <w:tcPr>
            <w:tcW w:w="1335" w:type="dxa"/>
          </w:tcPr>
          <w:p w14:paraId="0F619F16" w14:textId="509DC3D3"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0.1320</w:t>
            </w:r>
          </w:p>
        </w:tc>
        <w:tc>
          <w:tcPr>
            <w:tcW w:w="1336" w:type="dxa"/>
          </w:tcPr>
          <w:p w14:paraId="2F20C731" w14:textId="427EB1B8"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0.6290</w:t>
            </w:r>
          </w:p>
        </w:tc>
        <w:tc>
          <w:tcPr>
            <w:tcW w:w="1336" w:type="dxa"/>
          </w:tcPr>
          <w:p w14:paraId="17865F1F" w14:textId="5F9E77CF"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0.5484</w:t>
            </w:r>
          </w:p>
        </w:tc>
        <w:tc>
          <w:tcPr>
            <w:tcW w:w="1336" w:type="dxa"/>
          </w:tcPr>
          <w:p w14:paraId="18FBE435" w14:textId="445D2330"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0.5860</w:t>
            </w:r>
          </w:p>
        </w:tc>
        <w:tc>
          <w:tcPr>
            <w:tcW w:w="1336" w:type="dxa"/>
          </w:tcPr>
          <w:p w14:paraId="126E84B9" w14:textId="0B485C68"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0.4348</w:t>
            </w:r>
          </w:p>
        </w:tc>
        <w:tc>
          <w:tcPr>
            <w:tcW w:w="1336" w:type="dxa"/>
          </w:tcPr>
          <w:p w14:paraId="34E65AEA"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3E840BE5" w14:textId="441BC606" w:rsidR="0055222B" w:rsidRDefault="0055222B" w:rsidP="00EB3A4E">
      <w:pPr>
        <w:spacing w:after="200" w:line="240" w:lineRule="auto"/>
        <w:rPr>
          <w:rFonts w:ascii="Franklin Gothic Book" w:hAnsi="Franklin Gothic Book"/>
          <w:b/>
          <w:color w:val="auto"/>
          <w:sz w:val="24"/>
          <w:szCs w:val="24"/>
        </w:rPr>
      </w:pPr>
    </w:p>
    <w:p w14:paraId="7888C000" w14:textId="313AA874" w:rsidR="0055222B" w:rsidRDefault="0055222B" w:rsidP="00EB3A4E">
      <w:pPr>
        <w:spacing w:after="200" w:line="240" w:lineRule="auto"/>
        <w:rPr>
          <w:rFonts w:ascii="Franklin Gothic Book" w:hAnsi="Franklin Gothic Book"/>
          <w:b/>
          <w:color w:val="auto"/>
          <w:sz w:val="24"/>
          <w:szCs w:val="24"/>
        </w:rPr>
      </w:pPr>
    </w:p>
    <w:p w14:paraId="325D25B6" w14:textId="3A7C7A1B" w:rsidR="0055222B" w:rsidRDefault="0055222B" w:rsidP="00EB3A4E">
      <w:pPr>
        <w:spacing w:after="200" w:line="240" w:lineRule="auto"/>
        <w:rPr>
          <w:rFonts w:ascii="Franklin Gothic Book" w:hAnsi="Franklin Gothic Book"/>
          <w:b/>
          <w:color w:val="auto"/>
          <w:sz w:val="24"/>
          <w:szCs w:val="24"/>
        </w:rPr>
      </w:pPr>
    </w:p>
    <w:p w14:paraId="5465201F" w14:textId="468E1596" w:rsidR="0055222B" w:rsidRDefault="0055222B" w:rsidP="00EB3A4E">
      <w:pPr>
        <w:spacing w:after="200" w:line="240" w:lineRule="auto"/>
        <w:rPr>
          <w:rFonts w:ascii="Franklin Gothic Book" w:hAnsi="Franklin Gothic Book"/>
          <w:b/>
          <w:color w:val="auto"/>
          <w:sz w:val="24"/>
          <w:szCs w:val="24"/>
        </w:rPr>
      </w:pPr>
    </w:p>
    <w:p w14:paraId="53DEEA8A" w14:textId="29D8A22D" w:rsidR="0055222B" w:rsidRDefault="0055222B" w:rsidP="00EB3A4E">
      <w:pPr>
        <w:spacing w:after="200" w:line="240" w:lineRule="auto"/>
        <w:rPr>
          <w:rFonts w:ascii="Franklin Gothic Book" w:hAnsi="Franklin Gothic Book"/>
          <w:b/>
          <w:color w:val="auto"/>
          <w:sz w:val="24"/>
          <w:szCs w:val="24"/>
        </w:rPr>
      </w:pPr>
    </w:p>
    <w:p w14:paraId="76D25D5B" w14:textId="706D9A4E" w:rsidR="0055222B" w:rsidRDefault="0055222B"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(2) </w:t>
      </w:r>
      <w:r w:rsidRPr="0055222B">
        <w:rPr>
          <w:rFonts w:ascii="Franklin Gothic Book" w:hAnsi="Franklin Gothic Book"/>
          <w:b/>
          <w:color w:val="auto"/>
          <w:sz w:val="24"/>
          <w:szCs w:val="24"/>
        </w:rPr>
        <w:t>K-nearest Neighbors Classification</w:t>
      </w:r>
    </w:p>
    <w:p w14:paraId="37C58D42" w14:textId="29DC7426" w:rsidR="0055222B" w:rsidRDefault="0055222B"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960A89B" wp14:editId="59431EC3">
            <wp:extent cx="5943600" cy="53994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0">
                      <a:extLst>
                        <a:ext uri="{28A0092B-C50C-407E-A947-70E740481C1C}">
                          <a14:useLocalDpi xmlns:a14="http://schemas.microsoft.com/office/drawing/2010/main" val="0"/>
                        </a:ext>
                      </a:extLst>
                    </a:blip>
                    <a:stretch>
                      <a:fillRect/>
                    </a:stretch>
                  </pic:blipFill>
                  <pic:spPr>
                    <a:xfrm>
                      <a:off x="0" y="0"/>
                      <a:ext cx="5943600" cy="539940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5222B" w:rsidRPr="007A6A55" w14:paraId="33C9B634" w14:textId="77777777" w:rsidTr="00A00C10">
        <w:tc>
          <w:tcPr>
            <w:tcW w:w="1335" w:type="dxa"/>
          </w:tcPr>
          <w:p w14:paraId="58CF53C4"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24CD6E0E"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7803DF7B"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47A16E10"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170849BC"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340176AE"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3732D2B2"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55222B" w:rsidRPr="007A6A55" w14:paraId="6AA41467" w14:textId="77777777" w:rsidTr="00A00C10">
        <w:tc>
          <w:tcPr>
            <w:tcW w:w="1335" w:type="dxa"/>
          </w:tcPr>
          <w:p w14:paraId="5C5FC3ED" w14:textId="523945CC"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0.8401</w:t>
            </w:r>
          </w:p>
        </w:tc>
        <w:tc>
          <w:tcPr>
            <w:tcW w:w="1335" w:type="dxa"/>
          </w:tcPr>
          <w:p w14:paraId="60EC4F89" w14:textId="3BDDE8BF"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0.4178</w:t>
            </w:r>
          </w:p>
        </w:tc>
        <w:tc>
          <w:tcPr>
            <w:tcW w:w="1336" w:type="dxa"/>
          </w:tcPr>
          <w:p w14:paraId="64B41EF2" w14:textId="5C04444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0.8773</w:t>
            </w:r>
          </w:p>
        </w:tc>
        <w:tc>
          <w:tcPr>
            <w:tcW w:w="1336" w:type="dxa"/>
          </w:tcPr>
          <w:p w14:paraId="6D14247F" w14:textId="16E453E9"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0.8401</w:t>
            </w:r>
          </w:p>
        </w:tc>
        <w:tc>
          <w:tcPr>
            <w:tcW w:w="1336" w:type="dxa"/>
          </w:tcPr>
          <w:p w14:paraId="38C8FC45" w14:textId="2FAC751B"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0.8583</w:t>
            </w:r>
          </w:p>
        </w:tc>
        <w:tc>
          <w:tcPr>
            <w:tcW w:w="1336" w:type="dxa"/>
          </w:tcPr>
          <w:p w14:paraId="1182BEB5" w14:textId="17F392BE"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0.4023</w:t>
            </w:r>
          </w:p>
        </w:tc>
        <w:tc>
          <w:tcPr>
            <w:tcW w:w="1336" w:type="dxa"/>
          </w:tcPr>
          <w:p w14:paraId="5FDADED9"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55222B" w:rsidRPr="007A6A55" w14:paraId="606504E0" w14:textId="77777777" w:rsidTr="00A00C10">
        <w:tc>
          <w:tcPr>
            <w:tcW w:w="1335" w:type="dxa"/>
          </w:tcPr>
          <w:p w14:paraId="33AFB100" w14:textId="25EDD90A"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0.5822</w:t>
            </w:r>
          </w:p>
        </w:tc>
        <w:tc>
          <w:tcPr>
            <w:tcW w:w="1335" w:type="dxa"/>
          </w:tcPr>
          <w:p w14:paraId="762610F5" w14:textId="5CAF9D98"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0.1599</w:t>
            </w:r>
          </w:p>
        </w:tc>
        <w:tc>
          <w:tcPr>
            <w:tcW w:w="1336" w:type="dxa"/>
          </w:tcPr>
          <w:p w14:paraId="2D657D8B" w14:textId="0D3DBFBD"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0.5060</w:t>
            </w:r>
          </w:p>
        </w:tc>
        <w:tc>
          <w:tcPr>
            <w:tcW w:w="1336" w:type="dxa"/>
          </w:tcPr>
          <w:p w14:paraId="298DFEC3" w14:textId="760689EA"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0.5822</w:t>
            </w:r>
          </w:p>
        </w:tc>
        <w:tc>
          <w:tcPr>
            <w:tcW w:w="1336" w:type="dxa"/>
          </w:tcPr>
          <w:p w14:paraId="47733A55" w14:textId="5A68D535"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0.5414</w:t>
            </w:r>
          </w:p>
        </w:tc>
        <w:tc>
          <w:tcPr>
            <w:tcW w:w="1336" w:type="dxa"/>
          </w:tcPr>
          <w:p w14:paraId="2A91B143" w14:textId="26D10E2A"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0.4023</w:t>
            </w:r>
          </w:p>
        </w:tc>
        <w:tc>
          <w:tcPr>
            <w:tcW w:w="1336" w:type="dxa"/>
          </w:tcPr>
          <w:p w14:paraId="324A1DC6"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6349FCDB" w14:textId="3D19291D" w:rsidR="0055222B" w:rsidRDefault="0055222B" w:rsidP="00EB3A4E">
      <w:pPr>
        <w:spacing w:after="200" w:line="240" w:lineRule="auto"/>
        <w:rPr>
          <w:rFonts w:ascii="Franklin Gothic Book" w:hAnsi="Franklin Gothic Book"/>
          <w:b/>
          <w:color w:val="auto"/>
          <w:sz w:val="24"/>
          <w:szCs w:val="24"/>
        </w:rPr>
      </w:pPr>
    </w:p>
    <w:p w14:paraId="094B1ECC" w14:textId="21E922BF" w:rsidR="0055222B" w:rsidRDefault="0055222B" w:rsidP="00EB3A4E">
      <w:pPr>
        <w:spacing w:after="200" w:line="240" w:lineRule="auto"/>
        <w:rPr>
          <w:rFonts w:ascii="Franklin Gothic Book" w:hAnsi="Franklin Gothic Book"/>
          <w:b/>
          <w:color w:val="auto"/>
          <w:sz w:val="24"/>
          <w:szCs w:val="24"/>
        </w:rPr>
      </w:pPr>
    </w:p>
    <w:p w14:paraId="07E6BA6E" w14:textId="398AB48D" w:rsidR="0055222B" w:rsidRDefault="0055222B" w:rsidP="00EB3A4E">
      <w:pPr>
        <w:spacing w:after="200" w:line="240" w:lineRule="auto"/>
        <w:rPr>
          <w:rFonts w:ascii="Franklin Gothic Book" w:hAnsi="Franklin Gothic Book"/>
          <w:b/>
          <w:color w:val="auto"/>
          <w:sz w:val="24"/>
          <w:szCs w:val="24"/>
        </w:rPr>
      </w:pPr>
    </w:p>
    <w:p w14:paraId="193D4D9B" w14:textId="5FD6F89E" w:rsidR="0055222B" w:rsidRDefault="0055222B" w:rsidP="00EB3A4E">
      <w:pPr>
        <w:spacing w:after="200" w:line="240" w:lineRule="auto"/>
        <w:rPr>
          <w:rFonts w:ascii="Franklin Gothic Book" w:hAnsi="Franklin Gothic Book"/>
          <w:b/>
          <w:color w:val="auto"/>
          <w:sz w:val="24"/>
          <w:szCs w:val="24"/>
        </w:rPr>
      </w:pPr>
    </w:p>
    <w:p w14:paraId="550C9FE9" w14:textId="605F97AB" w:rsidR="0055222B" w:rsidRDefault="0055222B" w:rsidP="00EB3A4E">
      <w:pPr>
        <w:spacing w:after="200" w:line="240" w:lineRule="auto"/>
        <w:rPr>
          <w:rFonts w:ascii="Franklin Gothic Book" w:hAnsi="Franklin Gothic Book"/>
          <w:b/>
          <w:color w:val="auto"/>
          <w:sz w:val="24"/>
          <w:szCs w:val="24"/>
        </w:rPr>
      </w:pPr>
    </w:p>
    <w:p w14:paraId="4E4A55C9" w14:textId="3A5FAA06" w:rsidR="0055222B" w:rsidRDefault="0055222B"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(3) </w:t>
      </w:r>
      <w:r w:rsidRPr="0055222B">
        <w:rPr>
          <w:rFonts w:ascii="Franklin Gothic Book" w:hAnsi="Franklin Gothic Book"/>
          <w:b/>
          <w:color w:val="auto"/>
          <w:sz w:val="24"/>
          <w:szCs w:val="24"/>
        </w:rPr>
        <w:t>Neural Network Classification</w:t>
      </w:r>
    </w:p>
    <w:p w14:paraId="030A78CE" w14:textId="19F87341" w:rsidR="0055222B" w:rsidRDefault="0055222B"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6B6A3BC2" wp14:editId="5BA585DB">
            <wp:extent cx="4324350" cy="47910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1">
                      <a:extLst>
                        <a:ext uri="{28A0092B-C50C-407E-A947-70E740481C1C}">
                          <a14:useLocalDpi xmlns:a14="http://schemas.microsoft.com/office/drawing/2010/main" val="0"/>
                        </a:ext>
                      </a:extLst>
                    </a:blip>
                    <a:stretch>
                      <a:fillRect/>
                    </a:stretch>
                  </pic:blipFill>
                  <pic:spPr>
                    <a:xfrm>
                      <a:off x="0" y="0"/>
                      <a:ext cx="4324350" cy="479107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5222B" w:rsidRPr="007A6A55" w14:paraId="10F25ACE" w14:textId="77777777" w:rsidTr="00A00C10">
        <w:tc>
          <w:tcPr>
            <w:tcW w:w="1335" w:type="dxa"/>
          </w:tcPr>
          <w:p w14:paraId="28BC81CE"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62CC8869"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5B9A1669"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415A940F"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4AEEDC17"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487E33A0"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2C8F4FBA" w14:textId="77777777" w:rsidR="0055222B" w:rsidRPr="007A6A55" w:rsidRDefault="0055222B"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55222B" w:rsidRPr="007A6A55" w14:paraId="2C3957B6" w14:textId="77777777" w:rsidTr="00A00C10">
        <w:tc>
          <w:tcPr>
            <w:tcW w:w="1335" w:type="dxa"/>
          </w:tcPr>
          <w:p w14:paraId="3C924835" w14:textId="5DCB67EA"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0.8414</w:t>
            </w:r>
          </w:p>
        </w:tc>
        <w:tc>
          <w:tcPr>
            <w:tcW w:w="1335" w:type="dxa"/>
          </w:tcPr>
          <w:p w14:paraId="52E8FC02" w14:textId="3855503F"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0.3859</w:t>
            </w:r>
          </w:p>
        </w:tc>
        <w:tc>
          <w:tcPr>
            <w:tcW w:w="1336" w:type="dxa"/>
          </w:tcPr>
          <w:p w14:paraId="4F18C200" w14:textId="1C0FD131"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0.8934</w:t>
            </w:r>
          </w:p>
        </w:tc>
        <w:tc>
          <w:tcPr>
            <w:tcW w:w="1336" w:type="dxa"/>
          </w:tcPr>
          <w:p w14:paraId="03D75BB6" w14:textId="00CBCA02"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0.8414</w:t>
            </w:r>
          </w:p>
        </w:tc>
        <w:tc>
          <w:tcPr>
            <w:tcW w:w="1336" w:type="dxa"/>
          </w:tcPr>
          <w:p w14:paraId="77E60332" w14:textId="4DD1C35B"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0.8666</w:t>
            </w:r>
          </w:p>
        </w:tc>
        <w:tc>
          <w:tcPr>
            <w:tcW w:w="1336" w:type="dxa"/>
          </w:tcPr>
          <w:p w14:paraId="4E158A34" w14:textId="3306B67D"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0.4244</w:t>
            </w:r>
          </w:p>
        </w:tc>
        <w:tc>
          <w:tcPr>
            <w:tcW w:w="1336" w:type="dxa"/>
          </w:tcPr>
          <w:p w14:paraId="2B63BC3E"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55222B" w:rsidRPr="007A6A55" w14:paraId="38EA9381" w14:textId="77777777" w:rsidTr="00A00C10">
        <w:tc>
          <w:tcPr>
            <w:tcW w:w="1335" w:type="dxa"/>
          </w:tcPr>
          <w:p w14:paraId="2EE6BC02" w14:textId="2F716D37" w:rsidR="0055222B"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0.6141</w:t>
            </w:r>
          </w:p>
        </w:tc>
        <w:tc>
          <w:tcPr>
            <w:tcW w:w="1335" w:type="dxa"/>
          </w:tcPr>
          <w:p w14:paraId="64C758DD" w14:textId="1EAB3459" w:rsidR="0055222B"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0.1586</w:t>
            </w:r>
          </w:p>
        </w:tc>
        <w:tc>
          <w:tcPr>
            <w:tcW w:w="1336" w:type="dxa"/>
          </w:tcPr>
          <w:p w14:paraId="4EA902B5" w14:textId="5FACA563" w:rsidR="0055222B"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0.5020</w:t>
            </w:r>
          </w:p>
        </w:tc>
        <w:tc>
          <w:tcPr>
            <w:tcW w:w="1336" w:type="dxa"/>
          </w:tcPr>
          <w:p w14:paraId="44D9AD39" w14:textId="6C6D0C91" w:rsidR="0055222B"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0.6141</w:t>
            </w:r>
          </w:p>
        </w:tc>
        <w:tc>
          <w:tcPr>
            <w:tcW w:w="1336" w:type="dxa"/>
          </w:tcPr>
          <w:p w14:paraId="6DD74AE1" w14:textId="1BA1A002" w:rsidR="0055222B"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0.5524</w:t>
            </w:r>
          </w:p>
        </w:tc>
        <w:tc>
          <w:tcPr>
            <w:tcW w:w="1336" w:type="dxa"/>
          </w:tcPr>
          <w:p w14:paraId="77609E82" w14:textId="6A47BAB5"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0.4244</w:t>
            </w:r>
          </w:p>
        </w:tc>
        <w:tc>
          <w:tcPr>
            <w:tcW w:w="1336" w:type="dxa"/>
          </w:tcPr>
          <w:p w14:paraId="50ADDC55" w14:textId="77777777" w:rsidR="0055222B" w:rsidRPr="007A6A55" w:rsidRDefault="0055222B"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3E752B8E" w14:textId="228433E9" w:rsidR="0055222B" w:rsidRDefault="0055222B" w:rsidP="00EB3A4E">
      <w:pPr>
        <w:spacing w:after="200" w:line="240" w:lineRule="auto"/>
        <w:rPr>
          <w:rFonts w:ascii="Franklin Gothic Book" w:hAnsi="Franklin Gothic Book"/>
          <w:b/>
          <w:color w:val="auto"/>
          <w:sz w:val="24"/>
          <w:szCs w:val="24"/>
        </w:rPr>
      </w:pPr>
    </w:p>
    <w:p w14:paraId="44C83A8D" w14:textId="507B02F2" w:rsidR="00273B92" w:rsidRDefault="00273B92" w:rsidP="00EB3A4E">
      <w:pPr>
        <w:spacing w:after="200" w:line="240" w:lineRule="auto"/>
        <w:rPr>
          <w:rFonts w:ascii="Franklin Gothic Book" w:hAnsi="Franklin Gothic Book"/>
          <w:b/>
          <w:color w:val="auto"/>
          <w:sz w:val="24"/>
          <w:szCs w:val="24"/>
        </w:rPr>
      </w:pPr>
    </w:p>
    <w:p w14:paraId="1A2CE1F2" w14:textId="46E4C732" w:rsidR="00273B92" w:rsidRDefault="00273B92" w:rsidP="00EB3A4E">
      <w:pPr>
        <w:spacing w:after="200" w:line="240" w:lineRule="auto"/>
        <w:rPr>
          <w:rFonts w:ascii="Franklin Gothic Book" w:hAnsi="Franklin Gothic Book"/>
          <w:b/>
          <w:color w:val="auto"/>
          <w:sz w:val="24"/>
          <w:szCs w:val="24"/>
        </w:rPr>
      </w:pPr>
    </w:p>
    <w:p w14:paraId="51BAB18A" w14:textId="0239D5F3" w:rsidR="00273B92" w:rsidRDefault="00273B92" w:rsidP="00EB3A4E">
      <w:pPr>
        <w:spacing w:after="200" w:line="240" w:lineRule="auto"/>
        <w:rPr>
          <w:rFonts w:ascii="Franklin Gothic Book" w:hAnsi="Franklin Gothic Book"/>
          <w:b/>
          <w:color w:val="auto"/>
          <w:sz w:val="24"/>
          <w:szCs w:val="24"/>
        </w:rPr>
      </w:pPr>
    </w:p>
    <w:p w14:paraId="7FD18472" w14:textId="23D2F9F6" w:rsidR="00273B92" w:rsidRDefault="00273B92" w:rsidP="00EB3A4E">
      <w:pPr>
        <w:spacing w:after="200" w:line="240" w:lineRule="auto"/>
        <w:rPr>
          <w:rFonts w:ascii="Franklin Gothic Book" w:hAnsi="Franklin Gothic Book"/>
          <w:b/>
          <w:color w:val="auto"/>
          <w:sz w:val="24"/>
          <w:szCs w:val="24"/>
        </w:rPr>
      </w:pPr>
    </w:p>
    <w:p w14:paraId="6FCC162D" w14:textId="037BA4F4" w:rsidR="00273B92" w:rsidRDefault="00273B92" w:rsidP="00EB3A4E">
      <w:pPr>
        <w:spacing w:after="200" w:line="240" w:lineRule="auto"/>
        <w:rPr>
          <w:rFonts w:ascii="Franklin Gothic Book" w:hAnsi="Franklin Gothic Book"/>
          <w:b/>
          <w:color w:val="auto"/>
          <w:sz w:val="24"/>
          <w:szCs w:val="24"/>
        </w:rPr>
      </w:pPr>
    </w:p>
    <w:p w14:paraId="3973C7A2" w14:textId="29BE6506" w:rsidR="00273B92" w:rsidRDefault="00273B92" w:rsidP="00EB3A4E">
      <w:pPr>
        <w:spacing w:after="200" w:line="240" w:lineRule="auto"/>
        <w:rPr>
          <w:rFonts w:ascii="Franklin Gothic Book" w:hAnsi="Franklin Gothic Book"/>
          <w:b/>
          <w:color w:val="auto"/>
          <w:sz w:val="24"/>
          <w:szCs w:val="24"/>
        </w:rPr>
      </w:pPr>
    </w:p>
    <w:p w14:paraId="0836627D" w14:textId="22DA63A4" w:rsidR="00273B92" w:rsidRPr="0055222B" w:rsidRDefault="00273B92" w:rsidP="00EB3A4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(4) </w:t>
      </w:r>
      <w:r w:rsidRPr="00273B92">
        <w:rPr>
          <w:rFonts w:ascii="Franklin Gothic Book" w:hAnsi="Franklin Gothic Book"/>
          <w:b/>
          <w:color w:val="auto"/>
          <w:sz w:val="24"/>
          <w:szCs w:val="24"/>
        </w:rPr>
        <w:t>Partition Model Classification (Decision Tree)</w:t>
      </w:r>
    </w:p>
    <w:p w14:paraId="443BB6FA" w14:textId="29B434AE" w:rsidR="00A5513E" w:rsidRPr="00EB3A4E" w:rsidRDefault="00273B92" w:rsidP="00EB3A4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0155B88D" wp14:editId="28E4E7DD">
            <wp:extent cx="5943600" cy="5495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2">
                      <a:extLst>
                        <a:ext uri="{28A0092B-C50C-407E-A947-70E740481C1C}">
                          <a14:useLocalDpi xmlns:a14="http://schemas.microsoft.com/office/drawing/2010/main" val="0"/>
                        </a:ext>
                      </a:extLst>
                    </a:blip>
                    <a:stretch>
                      <a:fillRect/>
                    </a:stretch>
                  </pic:blipFill>
                  <pic:spPr>
                    <a:xfrm>
                      <a:off x="0" y="0"/>
                      <a:ext cx="5943600" cy="549592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73B92" w:rsidRPr="007A6A55" w14:paraId="0BF34B49" w14:textId="77777777" w:rsidTr="00A00C10">
        <w:tc>
          <w:tcPr>
            <w:tcW w:w="1335" w:type="dxa"/>
          </w:tcPr>
          <w:p w14:paraId="184A1FDA"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6EB4A6C3"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236E8C5D"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630B99A2"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4F11D17D"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799E88FD"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51FA5748"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273B92" w:rsidRPr="007A6A55" w14:paraId="1256CD1B" w14:textId="77777777" w:rsidTr="00A00C10">
        <w:tc>
          <w:tcPr>
            <w:tcW w:w="1335" w:type="dxa"/>
          </w:tcPr>
          <w:p w14:paraId="0F9BF91A" w14:textId="1CC849B0"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0.8085</w:t>
            </w:r>
          </w:p>
        </w:tc>
        <w:tc>
          <w:tcPr>
            <w:tcW w:w="1335" w:type="dxa"/>
          </w:tcPr>
          <w:p w14:paraId="6DB01C28" w14:textId="55226741"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0.3000</w:t>
            </w:r>
          </w:p>
        </w:tc>
        <w:tc>
          <w:tcPr>
            <w:tcW w:w="1336" w:type="dxa"/>
          </w:tcPr>
          <w:p w14:paraId="18350FD6" w14:textId="438A9B5F"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0.9517</w:t>
            </w:r>
          </w:p>
        </w:tc>
        <w:tc>
          <w:tcPr>
            <w:tcW w:w="1336" w:type="dxa"/>
          </w:tcPr>
          <w:p w14:paraId="46AD4E66" w14:textId="3707CD9F"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0.8085</w:t>
            </w:r>
          </w:p>
        </w:tc>
        <w:tc>
          <w:tcPr>
            <w:tcW w:w="1336" w:type="dxa"/>
          </w:tcPr>
          <w:p w14:paraId="01A567BD" w14:textId="6B010F3A"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0.8743</w:t>
            </w:r>
          </w:p>
        </w:tc>
        <w:tc>
          <w:tcPr>
            <w:tcW w:w="1336" w:type="dxa"/>
          </w:tcPr>
          <w:p w14:paraId="4189787B" w14:textId="68011B06"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0.3807</w:t>
            </w:r>
          </w:p>
        </w:tc>
        <w:tc>
          <w:tcPr>
            <w:tcW w:w="1336" w:type="dxa"/>
          </w:tcPr>
          <w:p w14:paraId="51DFD0B7" w14:textId="77777777"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273B92" w:rsidRPr="007A6A55" w14:paraId="65A2BEC0" w14:textId="77777777" w:rsidTr="00A00C10">
        <w:tc>
          <w:tcPr>
            <w:tcW w:w="1335" w:type="dxa"/>
          </w:tcPr>
          <w:p w14:paraId="2707495F" w14:textId="10B21B66"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0.7000</w:t>
            </w:r>
          </w:p>
        </w:tc>
        <w:tc>
          <w:tcPr>
            <w:tcW w:w="1335" w:type="dxa"/>
          </w:tcPr>
          <w:p w14:paraId="5D967CB4" w14:textId="4625E97D"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0.1915</w:t>
            </w:r>
          </w:p>
        </w:tc>
        <w:tc>
          <w:tcPr>
            <w:tcW w:w="1336" w:type="dxa"/>
          </w:tcPr>
          <w:p w14:paraId="713AF242" w14:textId="4BE1A7E4"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0.3333</w:t>
            </w:r>
          </w:p>
        </w:tc>
        <w:tc>
          <w:tcPr>
            <w:tcW w:w="1336" w:type="dxa"/>
          </w:tcPr>
          <w:p w14:paraId="7D6CCB41" w14:textId="2153982D"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0.7000</w:t>
            </w:r>
          </w:p>
        </w:tc>
        <w:tc>
          <w:tcPr>
            <w:tcW w:w="1336" w:type="dxa"/>
          </w:tcPr>
          <w:p w14:paraId="51BE716D" w14:textId="6ACFABEB"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0.4516</w:t>
            </w:r>
          </w:p>
        </w:tc>
        <w:tc>
          <w:tcPr>
            <w:tcW w:w="1336" w:type="dxa"/>
          </w:tcPr>
          <w:p w14:paraId="12124355" w14:textId="2D6E3985"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0.3807</w:t>
            </w:r>
          </w:p>
        </w:tc>
        <w:tc>
          <w:tcPr>
            <w:tcW w:w="1336" w:type="dxa"/>
          </w:tcPr>
          <w:p w14:paraId="61ADDA76" w14:textId="77777777"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4C540C90" w14:textId="3C034BA2" w:rsidR="00EB3A4E" w:rsidRDefault="00EB3A4E" w:rsidP="00C357EE">
      <w:pPr>
        <w:spacing w:after="200" w:line="240" w:lineRule="auto"/>
        <w:rPr>
          <w:rFonts w:ascii="Franklin Gothic Book" w:hAnsi="Franklin Gothic Book"/>
          <w:b/>
          <w:color w:val="auto"/>
          <w:sz w:val="24"/>
          <w:szCs w:val="24"/>
        </w:rPr>
      </w:pPr>
    </w:p>
    <w:p w14:paraId="65796A07" w14:textId="7DE5891F" w:rsidR="00273B92" w:rsidRDefault="00273B92" w:rsidP="00C357EE">
      <w:pPr>
        <w:spacing w:after="200" w:line="240" w:lineRule="auto"/>
        <w:rPr>
          <w:rFonts w:ascii="Franklin Gothic Book" w:hAnsi="Franklin Gothic Book"/>
          <w:b/>
          <w:color w:val="auto"/>
          <w:sz w:val="24"/>
          <w:szCs w:val="24"/>
        </w:rPr>
      </w:pPr>
    </w:p>
    <w:p w14:paraId="69CA70C1" w14:textId="16549E1E" w:rsidR="00273B92" w:rsidRDefault="00273B92" w:rsidP="00C357EE">
      <w:pPr>
        <w:spacing w:after="200" w:line="240" w:lineRule="auto"/>
        <w:rPr>
          <w:rFonts w:ascii="Franklin Gothic Book" w:hAnsi="Franklin Gothic Book"/>
          <w:b/>
          <w:color w:val="auto"/>
          <w:sz w:val="24"/>
          <w:szCs w:val="24"/>
        </w:rPr>
      </w:pPr>
    </w:p>
    <w:p w14:paraId="47429DFE" w14:textId="61B402D8" w:rsidR="00273B92" w:rsidRDefault="00273B92" w:rsidP="00C357EE">
      <w:pPr>
        <w:spacing w:after="200" w:line="240" w:lineRule="auto"/>
        <w:rPr>
          <w:rFonts w:ascii="Franklin Gothic Book" w:hAnsi="Franklin Gothic Book"/>
          <w:b/>
          <w:color w:val="auto"/>
          <w:sz w:val="24"/>
          <w:szCs w:val="24"/>
        </w:rPr>
      </w:pPr>
    </w:p>
    <w:p w14:paraId="51DE160C" w14:textId="5000B4AF" w:rsidR="00273B92" w:rsidRDefault="00273B92" w:rsidP="00C357EE">
      <w:pPr>
        <w:spacing w:after="200" w:line="240" w:lineRule="auto"/>
        <w:rPr>
          <w:rFonts w:ascii="Franklin Gothic Book" w:hAnsi="Franklin Gothic Book"/>
          <w:b/>
          <w:color w:val="auto"/>
          <w:sz w:val="24"/>
          <w:szCs w:val="24"/>
        </w:rPr>
      </w:pPr>
    </w:p>
    <w:p w14:paraId="46206DBF" w14:textId="3491CD17" w:rsidR="00273B92" w:rsidRDefault="00273B92"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lastRenderedPageBreak/>
        <w:t xml:space="preserve">(5) </w:t>
      </w:r>
      <w:r w:rsidRPr="00273B92">
        <w:rPr>
          <w:rFonts w:ascii="Franklin Gothic Book" w:hAnsi="Franklin Gothic Book"/>
          <w:b/>
          <w:color w:val="auto"/>
          <w:sz w:val="24"/>
          <w:szCs w:val="24"/>
        </w:rPr>
        <w:t>Boosted Tree Classification</w:t>
      </w:r>
    </w:p>
    <w:p w14:paraId="5875A98B" w14:textId="6CF8BD78" w:rsidR="00273B92" w:rsidRDefault="00273B92" w:rsidP="00C357EE">
      <w:pPr>
        <w:spacing w:after="200" w:line="240" w:lineRule="auto"/>
        <w:rPr>
          <w:rFonts w:ascii="Franklin Gothic Book" w:hAnsi="Franklin Gothic Book"/>
          <w:b/>
          <w:color w:val="auto"/>
          <w:sz w:val="24"/>
          <w:szCs w:val="24"/>
        </w:rPr>
      </w:pPr>
      <w:r>
        <w:rPr>
          <w:rFonts w:ascii="Franklin Gothic Book" w:hAnsi="Franklin Gothic Book"/>
          <w:b/>
          <w:noProof/>
          <w:color w:val="auto"/>
          <w:sz w:val="24"/>
          <w:szCs w:val="24"/>
        </w:rPr>
        <w:drawing>
          <wp:inline distT="0" distB="0" distL="0" distR="0" wp14:anchorId="31BF8AC2" wp14:editId="5CDB87E1">
            <wp:extent cx="5943600" cy="515937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3">
                      <a:extLst>
                        <a:ext uri="{28A0092B-C50C-407E-A947-70E740481C1C}">
                          <a14:useLocalDpi xmlns:a14="http://schemas.microsoft.com/office/drawing/2010/main" val="0"/>
                        </a:ext>
                      </a:extLst>
                    </a:blip>
                    <a:stretch>
                      <a:fillRect/>
                    </a:stretch>
                  </pic:blipFill>
                  <pic:spPr>
                    <a:xfrm>
                      <a:off x="0" y="0"/>
                      <a:ext cx="5943600" cy="5159375"/>
                    </a:xfrm>
                    <a:prstGeom prst="rect">
                      <a:avLst/>
                    </a:prstGeom>
                  </pic:spPr>
                </pic:pic>
              </a:graphicData>
            </a:graphic>
          </wp:inline>
        </w:drawing>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73B92" w:rsidRPr="007A6A55" w14:paraId="690210F0" w14:textId="77777777" w:rsidTr="00A00C10">
        <w:tc>
          <w:tcPr>
            <w:tcW w:w="1335" w:type="dxa"/>
          </w:tcPr>
          <w:p w14:paraId="202BA067"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TP Rate</w:t>
            </w:r>
          </w:p>
        </w:tc>
        <w:tc>
          <w:tcPr>
            <w:tcW w:w="1335" w:type="dxa"/>
          </w:tcPr>
          <w:p w14:paraId="44B5527B"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FP Rate</w:t>
            </w:r>
          </w:p>
        </w:tc>
        <w:tc>
          <w:tcPr>
            <w:tcW w:w="1336" w:type="dxa"/>
          </w:tcPr>
          <w:p w14:paraId="7B2A01F6"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Precision</w:t>
            </w:r>
          </w:p>
        </w:tc>
        <w:tc>
          <w:tcPr>
            <w:tcW w:w="1336" w:type="dxa"/>
          </w:tcPr>
          <w:p w14:paraId="159A2CEF"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Recall</w:t>
            </w:r>
          </w:p>
        </w:tc>
        <w:tc>
          <w:tcPr>
            <w:tcW w:w="1336" w:type="dxa"/>
          </w:tcPr>
          <w:p w14:paraId="56BA9C52"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F-Measure</w:t>
            </w:r>
          </w:p>
        </w:tc>
        <w:tc>
          <w:tcPr>
            <w:tcW w:w="1336" w:type="dxa"/>
          </w:tcPr>
          <w:p w14:paraId="500BEB47"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c>
          <w:tcPr>
            <w:tcW w:w="1336" w:type="dxa"/>
          </w:tcPr>
          <w:p w14:paraId="744DD570" w14:textId="77777777" w:rsidR="00273B92" w:rsidRPr="007A6A55" w:rsidRDefault="00273B92" w:rsidP="00A00C10">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Class</w:t>
            </w:r>
          </w:p>
        </w:tc>
      </w:tr>
      <w:tr w:rsidR="00273B92" w:rsidRPr="007A6A55" w14:paraId="5D4BEBFC" w14:textId="77777777" w:rsidTr="00A00C10">
        <w:tc>
          <w:tcPr>
            <w:tcW w:w="1335" w:type="dxa"/>
          </w:tcPr>
          <w:p w14:paraId="0F50ACB8" w14:textId="5EA5EE6D"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0.8337</w:t>
            </w:r>
          </w:p>
        </w:tc>
        <w:tc>
          <w:tcPr>
            <w:tcW w:w="1335" w:type="dxa"/>
          </w:tcPr>
          <w:p w14:paraId="24FEC70B" w14:textId="143D8609"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0.3616</w:t>
            </w:r>
          </w:p>
        </w:tc>
        <w:tc>
          <w:tcPr>
            <w:tcW w:w="1336" w:type="dxa"/>
          </w:tcPr>
          <w:p w14:paraId="5D26AD50" w14:textId="3857ECDC"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0.9115</w:t>
            </w:r>
          </w:p>
        </w:tc>
        <w:tc>
          <w:tcPr>
            <w:tcW w:w="1336" w:type="dxa"/>
          </w:tcPr>
          <w:p w14:paraId="2FD3B85F" w14:textId="24ABD817"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0.8337</w:t>
            </w:r>
          </w:p>
        </w:tc>
        <w:tc>
          <w:tcPr>
            <w:tcW w:w="1336" w:type="dxa"/>
          </w:tcPr>
          <w:p w14:paraId="6854D3F9" w14:textId="073BA485"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0.8709</w:t>
            </w:r>
          </w:p>
        </w:tc>
        <w:tc>
          <w:tcPr>
            <w:tcW w:w="1336" w:type="dxa"/>
          </w:tcPr>
          <w:p w14:paraId="1954F1E4" w14:textId="55B81C29"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0.4201</w:t>
            </w:r>
          </w:p>
        </w:tc>
        <w:tc>
          <w:tcPr>
            <w:tcW w:w="1336" w:type="dxa"/>
          </w:tcPr>
          <w:p w14:paraId="6AD08A06" w14:textId="77777777"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No</w:t>
            </w:r>
          </w:p>
        </w:tc>
      </w:tr>
      <w:tr w:rsidR="00273B92" w:rsidRPr="007A6A55" w14:paraId="66C1CE70" w14:textId="77777777" w:rsidTr="00A00C10">
        <w:tc>
          <w:tcPr>
            <w:tcW w:w="1335" w:type="dxa"/>
          </w:tcPr>
          <w:p w14:paraId="44A8FA4A" w14:textId="38F2A583"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0.6384</w:t>
            </w:r>
          </w:p>
        </w:tc>
        <w:tc>
          <w:tcPr>
            <w:tcW w:w="1335" w:type="dxa"/>
          </w:tcPr>
          <w:p w14:paraId="2196B743" w14:textId="080F298A"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0.1663</w:t>
            </w:r>
          </w:p>
        </w:tc>
        <w:tc>
          <w:tcPr>
            <w:tcW w:w="1336" w:type="dxa"/>
          </w:tcPr>
          <w:p w14:paraId="2E0138AB" w14:textId="5C690689"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0.4623</w:t>
            </w:r>
          </w:p>
        </w:tc>
        <w:tc>
          <w:tcPr>
            <w:tcW w:w="1336" w:type="dxa"/>
          </w:tcPr>
          <w:p w14:paraId="7FE7BBDA" w14:textId="4B0D21AD"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0.6384</w:t>
            </w:r>
          </w:p>
        </w:tc>
        <w:tc>
          <w:tcPr>
            <w:tcW w:w="1336" w:type="dxa"/>
          </w:tcPr>
          <w:p w14:paraId="781EA230" w14:textId="206F8142"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0.5362</w:t>
            </w:r>
          </w:p>
        </w:tc>
        <w:tc>
          <w:tcPr>
            <w:tcW w:w="1336" w:type="dxa"/>
          </w:tcPr>
          <w:p w14:paraId="4A40FF5A" w14:textId="41CAB28A"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0.4201</w:t>
            </w:r>
          </w:p>
        </w:tc>
        <w:tc>
          <w:tcPr>
            <w:tcW w:w="1336" w:type="dxa"/>
          </w:tcPr>
          <w:p w14:paraId="3A90F989" w14:textId="77777777" w:rsidR="00273B92" w:rsidRPr="007A6A55" w:rsidRDefault="00273B92" w:rsidP="00A00C10">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Yes</w:t>
            </w:r>
          </w:p>
        </w:tc>
      </w:tr>
    </w:tbl>
    <w:p w14:paraId="1D8992AA" w14:textId="77777777" w:rsidR="00273B92" w:rsidRDefault="00273B92" w:rsidP="00C357EE">
      <w:pPr>
        <w:spacing w:after="200" w:line="240" w:lineRule="auto"/>
        <w:rPr>
          <w:rFonts w:ascii="Franklin Gothic Book" w:hAnsi="Franklin Gothic Book"/>
          <w:b/>
          <w:color w:val="auto"/>
          <w:sz w:val="24"/>
          <w:szCs w:val="24"/>
        </w:rPr>
      </w:pPr>
    </w:p>
    <w:p w14:paraId="3FEA7F08" w14:textId="22182C27" w:rsidR="00273B92" w:rsidRDefault="00273B92" w:rsidP="00C357EE">
      <w:pPr>
        <w:spacing w:after="200" w:line="240" w:lineRule="auto"/>
        <w:rPr>
          <w:rFonts w:ascii="Franklin Gothic Book" w:hAnsi="Franklin Gothic Book"/>
          <w:b/>
          <w:color w:val="auto"/>
          <w:sz w:val="24"/>
          <w:szCs w:val="24"/>
        </w:rPr>
      </w:pPr>
    </w:p>
    <w:p w14:paraId="14628A45" w14:textId="77777777" w:rsidR="00273B92" w:rsidRDefault="00273B92" w:rsidP="00C357EE">
      <w:pPr>
        <w:spacing w:after="200" w:line="240" w:lineRule="auto"/>
        <w:rPr>
          <w:rFonts w:ascii="Franklin Gothic Book" w:hAnsi="Franklin Gothic Book"/>
          <w:b/>
          <w:color w:val="auto"/>
          <w:sz w:val="24"/>
          <w:szCs w:val="24"/>
        </w:rPr>
      </w:pPr>
    </w:p>
    <w:p w14:paraId="0B0A38BE" w14:textId="77777777" w:rsidR="00265F5E" w:rsidRDefault="00265F5E" w:rsidP="00C357EE">
      <w:pPr>
        <w:spacing w:after="200" w:line="240" w:lineRule="auto"/>
        <w:rPr>
          <w:rFonts w:ascii="Franklin Gothic Book" w:hAnsi="Franklin Gothic Book"/>
          <w:b/>
          <w:color w:val="auto"/>
          <w:sz w:val="24"/>
          <w:szCs w:val="24"/>
        </w:rPr>
      </w:pPr>
    </w:p>
    <w:p w14:paraId="1987B65E" w14:textId="77777777" w:rsidR="00BD1E96" w:rsidRDefault="00BD1E96" w:rsidP="00C357EE">
      <w:pPr>
        <w:spacing w:after="200" w:line="240" w:lineRule="auto"/>
        <w:rPr>
          <w:rFonts w:ascii="Franklin Gothic Book" w:hAnsi="Franklin Gothic Book"/>
          <w:b/>
          <w:color w:val="auto"/>
          <w:sz w:val="24"/>
          <w:szCs w:val="24"/>
        </w:rPr>
      </w:pPr>
    </w:p>
    <w:p w14:paraId="44DB8C5A" w14:textId="77777777" w:rsidR="00491A5D" w:rsidRPr="008E0788" w:rsidRDefault="00491A5D" w:rsidP="00C357EE">
      <w:pPr>
        <w:spacing w:after="200" w:line="240" w:lineRule="auto"/>
        <w:rPr>
          <w:rFonts w:ascii="Franklin Gothic Book" w:hAnsi="Franklin Gothic Book"/>
          <w:b/>
          <w:color w:val="auto"/>
          <w:sz w:val="24"/>
          <w:szCs w:val="24"/>
        </w:rPr>
      </w:pPr>
    </w:p>
    <w:p w14:paraId="03F526EF" w14:textId="45094AC4" w:rsidR="00A66CD2" w:rsidRDefault="00A66CD2" w:rsidP="00C357EE">
      <w:pPr>
        <w:spacing w:after="200" w:line="240" w:lineRule="auto"/>
        <w:rPr>
          <w:rFonts w:ascii="Franklin Gothic Book" w:hAnsi="Franklin Gothic Book"/>
          <w:b/>
          <w:color w:val="008890" w:themeColor="accent1"/>
          <w:sz w:val="32"/>
          <w:szCs w:val="32"/>
        </w:rPr>
      </w:pPr>
      <w:r>
        <w:rPr>
          <w:rFonts w:ascii="Franklin Gothic Book" w:hAnsi="Franklin Gothic Book"/>
          <w:b/>
          <w:color w:val="008890" w:themeColor="accent1"/>
          <w:sz w:val="32"/>
          <w:szCs w:val="32"/>
        </w:rPr>
        <w:lastRenderedPageBreak/>
        <w:t>Discussion and Conclusion</w:t>
      </w:r>
    </w:p>
    <w:p w14:paraId="72C8DE39" w14:textId="77777777" w:rsidR="003C3095" w:rsidRPr="002E0C63" w:rsidRDefault="003C3095" w:rsidP="003C3095">
      <w:pPr>
        <w:spacing w:after="200" w:line="240" w:lineRule="auto"/>
        <w:rPr>
          <w:rFonts w:ascii="Franklin Gothic Book" w:hAnsi="Franklin Gothic Book"/>
          <w:bCs/>
          <w:color w:val="auto"/>
          <w:sz w:val="24"/>
          <w:szCs w:val="24"/>
        </w:rPr>
      </w:pPr>
      <w:r w:rsidRPr="003C3095">
        <w:rPr>
          <w:rFonts w:ascii="Franklin Gothic Book" w:hAnsi="Franklin Gothic Book"/>
          <w:bCs/>
          <w:color w:val="auto"/>
          <w:sz w:val="24"/>
          <w:szCs w:val="24"/>
        </w:rPr>
        <w:t>The higher the correlation between true and predicted values, the better the prediction. Rechristened Matthews Correlation Coefficient (MCC) when applied to classifiers.</w:t>
      </w:r>
    </w:p>
    <w:p w14:paraId="5F705063" w14:textId="09AF8C23" w:rsidR="003C3095" w:rsidRDefault="00FA1184"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When using </w:t>
      </w:r>
      <w:r w:rsidRPr="00FA1184">
        <w:rPr>
          <w:rFonts w:ascii="Franklin Gothic Book" w:hAnsi="Franklin Gothic Book"/>
          <w:b/>
          <w:color w:val="auto"/>
          <w:sz w:val="24"/>
          <w:szCs w:val="24"/>
        </w:rPr>
        <w:t>Naïve Bayes Classification</w:t>
      </w:r>
      <w:r>
        <w:rPr>
          <w:rFonts w:ascii="Franklin Gothic Book" w:hAnsi="Franklin Gothic Book"/>
          <w:bCs/>
          <w:color w:val="auto"/>
          <w:sz w:val="24"/>
          <w:szCs w:val="24"/>
        </w:rPr>
        <w:t xml:space="preserve">, </w:t>
      </w:r>
      <w:r w:rsidRPr="003C3095">
        <w:rPr>
          <w:rFonts w:ascii="Franklin Gothic Book" w:hAnsi="Franklin Gothic Book"/>
          <w:b/>
          <w:color w:val="008890" w:themeColor="accent1"/>
          <w:sz w:val="24"/>
          <w:szCs w:val="24"/>
        </w:rPr>
        <w:t>Ranker + ReliefAttributeEval</w:t>
      </w:r>
      <w:r>
        <w:rPr>
          <w:rFonts w:ascii="Franklin Gothic Book" w:hAnsi="Franklin Gothic Book"/>
          <w:b/>
          <w:color w:val="008890" w:themeColor="accent1"/>
          <w:sz w:val="24"/>
          <w:szCs w:val="24"/>
        </w:rPr>
        <w:t xml:space="preserve"> </w:t>
      </w:r>
      <w:r>
        <w:rPr>
          <w:rFonts w:ascii="Franklin Gothic Book" w:hAnsi="Franklin Gothic Book"/>
          <w:bCs/>
          <w:color w:val="auto"/>
          <w:sz w:val="24"/>
          <w:szCs w:val="24"/>
        </w:rPr>
        <w:t>has better prediction.</w:t>
      </w:r>
    </w:p>
    <w:p w14:paraId="2E9FCD85" w14:textId="489D1E31" w:rsidR="00FA1184" w:rsidRDefault="00FA1184"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When using </w:t>
      </w:r>
      <w:r w:rsidRPr="002E0C63">
        <w:rPr>
          <w:rFonts w:ascii="Franklin Gothic Book" w:hAnsi="Franklin Gothic Book"/>
          <w:b/>
          <w:color w:val="auto"/>
          <w:sz w:val="24"/>
          <w:szCs w:val="24"/>
        </w:rPr>
        <w:t>K-nearest Neighbors Classification</w:t>
      </w:r>
      <w:r>
        <w:rPr>
          <w:rFonts w:ascii="Franklin Gothic Book" w:hAnsi="Franklin Gothic Book"/>
          <w:bCs/>
          <w:color w:val="auto"/>
          <w:sz w:val="24"/>
          <w:szCs w:val="24"/>
        </w:rPr>
        <w:t xml:space="preserve">, </w:t>
      </w:r>
      <w:r w:rsidRPr="003C3095">
        <w:rPr>
          <w:rFonts w:ascii="Franklin Gothic Book" w:hAnsi="Franklin Gothic Book"/>
          <w:b/>
          <w:color w:val="008890" w:themeColor="accent1"/>
          <w:sz w:val="24"/>
          <w:szCs w:val="24"/>
        </w:rPr>
        <w:t>Ranker + ReliefAttributeEval</w:t>
      </w:r>
      <w:r>
        <w:rPr>
          <w:rFonts w:ascii="Franklin Gothic Book" w:hAnsi="Franklin Gothic Book"/>
          <w:b/>
          <w:color w:val="008890" w:themeColor="accent1"/>
          <w:sz w:val="24"/>
          <w:szCs w:val="24"/>
        </w:rPr>
        <w:t xml:space="preserve"> </w:t>
      </w:r>
      <w:r w:rsidRPr="00FA1184">
        <w:rPr>
          <w:rFonts w:ascii="Franklin Gothic Book" w:hAnsi="Franklin Gothic Book"/>
          <w:bCs/>
          <w:color w:val="auto"/>
          <w:sz w:val="24"/>
          <w:szCs w:val="24"/>
        </w:rPr>
        <w:t>has better</w:t>
      </w:r>
      <w:r w:rsidRPr="00FA1184">
        <w:rPr>
          <w:rFonts w:ascii="Franklin Gothic Book" w:hAnsi="Franklin Gothic Book"/>
          <w:b/>
          <w:color w:val="auto"/>
          <w:sz w:val="24"/>
          <w:szCs w:val="24"/>
        </w:rPr>
        <w:t xml:space="preserve"> </w:t>
      </w:r>
      <w:r w:rsidRPr="00FA1184">
        <w:rPr>
          <w:rFonts w:ascii="Franklin Gothic Book" w:hAnsi="Franklin Gothic Book"/>
          <w:bCs/>
          <w:color w:val="auto"/>
          <w:sz w:val="24"/>
          <w:szCs w:val="24"/>
        </w:rPr>
        <w:t>prediction.</w:t>
      </w:r>
    </w:p>
    <w:p w14:paraId="4E9C11CB" w14:textId="458A4B62" w:rsidR="00FA1184" w:rsidRDefault="00FA1184" w:rsidP="00C357EE">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When using </w:t>
      </w:r>
      <w:r w:rsidRPr="002E0C63">
        <w:rPr>
          <w:rFonts w:ascii="Franklin Gothic Book" w:hAnsi="Franklin Gothic Book"/>
          <w:b/>
          <w:color w:val="auto"/>
          <w:sz w:val="24"/>
          <w:szCs w:val="24"/>
        </w:rPr>
        <w:t>Neural Network Classification</w:t>
      </w:r>
      <w:r>
        <w:rPr>
          <w:rFonts w:ascii="Franklin Gothic Book" w:hAnsi="Franklin Gothic Book"/>
          <w:bCs/>
          <w:color w:val="auto"/>
          <w:sz w:val="24"/>
          <w:szCs w:val="24"/>
        </w:rPr>
        <w:t xml:space="preserve">, </w:t>
      </w:r>
      <w:r w:rsidRPr="003C3095">
        <w:rPr>
          <w:rFonts w:ascii="Franklin Gothic Book" w:hAnsi="Franklin Gothic Book"/>
          <w:b/>
          <w:color w:val="008890" w:themeColor="accent1"/>
          <w:sz w:val="24"/>
          <w:szCs w:val="24"/>
        </w:rPr>
        <w:t>Ranker + InfoGainAttributeEval</w:t>
      </w:r>
      <w:r>
        <w:rPr>
          <w:rFonts w:ascii="Franklin Gothic Book" w:hAnsi="Franklin Gothic Book"/>
          <w:bCs/>
          <w:color w:val="auto"/>
          <w:sz w:val="24"/>
          <w:szCs w:val="24"/>
        </w:rPr>
        <w:t xml:space="preserve"> has better prediction.</w:t>
      </w:r>
    </w:p>
    <w:p w14:paraId="066C2C86" w14:textId="09A0CAEE" w:rsidR="00FA1184" w:rsidRDefault="00FA1184" w:rsidP="00FA1184">
      <w:pPr>
        <w:spacing w:after="200" w:line="240" w:lineRule="auto"/>
        <w:rPr>
          <w:rFonts w:ascii="Franklin Gothic Book" w:hAnsi="Franklin Gothic Book"/>
          <w:bCs/>
          <w:color w:val="auto"/>
          <w:sz w:val="24"/>
          <w:szCs w:val="24"/>
        </w:rPr>
      </w:pPr>
      <w:r>
        <w:rPr>
          <w:rFonts w:ascii="Franklin Gothic Book" w:hAnsi="Franklin Gothic Book"/>
          <w:bCs/>
          <w:color w:val="auto"/>
          <w:sz w:val="24"/>
          <w:szCs w:val="24"/>
        </w:rPr>
        <w:t xml:space="preserve">When using </w:t>
      </w:r>
      <w:r w:rsidRPr="002E0C63">
        <w:rPr>
          <w:rFonts w:ascii="Franklin Gothic Book" w:hAnsi="Franklin Gothic Book"/>
          <w:b/>
          <w:color w:val="auto"/>
          <w:sz w:val="24"/>
          <w:szCs w:val="24"/>
        </w:rPr>
        <w:t>Partition Model Classification (Decision Tree)</w:t>
      </w:r>
      <w:r>
        <w:rPr>
          <w:rFonts w:ascii="Franklin Gothic Book" w:hAnsi="Franklin Gothic Book"/>
          <w:bCs/>
          <w:color w:val="auto"/>
          <w:sz w:val="24"/>
          <w:szCs w:val="24"/>
        </w:rPr>
        <w:t xml:space="preserve">, </w:t>
      </w:r>
      <w:r w:rsidRPr="003C3095">
        <w:rPr>
          <w:rFonts w:ascii="Franklin Gothic Book" w:hAnsi="Franklin Gothic Book"/>
          <w:b/>
          <w:color w:val="008890" w:themeColor="accent1"/>
          <w:sz w:val="24"/>
          <w:szCs w:val="24"/>
        </w:rPr>
        <w:t>Ranker + GainRatioAttributeEval</w:t>
      </w:r>
      <w:r>
        <w:rPr>
          <w:rFonts w:ascii="Franklin Gothic Book" w:hAnsi="Franklin Gothic Book"/>
          <w:bCs/>
          <w:color w:val="auto"/>
          <w:sz w:val="24"/>
          <w:szCs w:val="24"/>
        </w:rPr>
        <w:t xml:space="preserve"> </w:t>
      </w:r>
      <w:r>
        <w:rPr>
          <w:rFonts w:ascii="Franklin Gothic Book" w:hAnsi="Franklin Gothic Book"/>
          <w:bCs/>
          <w:color w:val="auto"/>
          <w:sz w:val="24"/>
          <w:szCs w:val="24"/>
        </w:rPr>
        <w:t>has better prediction.</w:t>
      </w:r>
    </w:p>
    <w:p w14:paraId="7EF4C606" w14:textId="2B8DBFC8" w:rsidR="00FA1184" w:rsidRPr="00FA1184" w:rsidRDefault="00FA1184" w:rsidP="00FA1184">
      <w:pPr>
        <w:spacing w:after="200" w:line="240" w:lineRule="auto"/>
        <w:rPr>
          <w:rFonts w:ascii="Franklin Gothic Book" w:hAnsi="Franklin Gothic Book"/>
          <w:b/>
          <w:color w:val="auto"/>
          <w:sz w:val="24"/>
          <w:szCs w:val="24"/>
        </w:rPr>
      </w:pPr>
      <w:r>
        <w:rPr>
          <w:rFonts w:ascii="Franklin Gothic Book" w:hAnsi="Franklin Gothic Book"/>
          <w:bCs/>
          <w:color w:val="auto"/>
          <w:sz w:val="24"/>
          <w:szCs w:val="24"/>
        </w:rPr>
        <w:t xml:space="preserve">When using </w:t>
      </w:r>
      <w:r w:rsidRPr="002E0C63">
        <w:rPr>
          <w:rFonts w:ascii="Franklin Gothic Book" w:hAnsi="Franklin Gothic Book"/>
          <w:b/>
          <w:color w:val="auto"/>
          <w:sz w:val="24"/>
          <w:szCs w:val="24"/>
        </w:rPr>
        <w:t>Boosted Tree Classification</w:t>
      </w:r>
      <w:r>
        <w:rPr>
          <w:rFonts w:ascii="Franklin Gothic Book" w:hAnsi="Franklin Gothic Book"/>
          <w:bCs/>
          <w:color w:val="auto"/>
          <w:sz w:val="24"/>
          <w:szCs w:val="24"/>
        </w:rPr>
        <w:t>,</w:t>
      </w:r>
      <w:r w:rsidRPr="00FA1184">
        <w:rPr>
          <w:rFonts w:ascii="Franklin Gothic Book" w:hAnsi="Franklin Gothic Book"/>
          <w:b/>
          <w:color w:val="008890" w:themeColor="accent1"/>
          <w:sz w:val="24"/>
          <w:szCs w:val="24"/>
        </w:rPr>
        <w:t xml:space="preserve"> </w:t>
      </w:r>
      <w:r w:rsidRPr="003C3095">
        <w:rPr>
          <w:rFonts w:ascii="Franklin Gothic Book" w:hAnsi="Franklin Gothic Book"/>
          <w:b/>
          <w:color w:val="008890" w:themeColor="accent1"/>
          <w:sz w:val="24"/>
          <w:szCs w:val="24"/>
        </w:rPr>
        <w:t>Ranker + ReliefAttributeEval</w:t>
      </w:r>
      <w:r>
        <w:rPr>
          <w:rFonts w:ascii="Franklin Gothic Book" w:hAnsi="Franklin Gothic Book"/>
          <w:bCs/>
          <w:color w:val="auto"/>
          <w:sz w:val="24"/>
          <w:szCs w:val="24"/>
        </w:rPr>
        <w:t xml:space="preserve"> has better prediction.</w:t>
      </w:r>
    </w:p>
    <w:p w14:paraId="09BEED2C" w14:textId="196EB98F" w:rsidR="00FA1184" w:rsidRPr="00D314B4" w:rsidRDefault="00D314B4" w:rsidP="00C357EE">
      <w:pPr>
        <w:spacing w:after="200" w:line="240" w:lineRule="auto"/>
        <w:rPr>
          <w:rFonts w:ascii="Franklin Gothic Book" w:hAnsi="Franklin Gothic Book"/>
          <w:bCs/>
          <w:color w:val="auto"/>
          <w:sz w:val="28"/>
          <w:szCs w:val="28"/>
        </w:rPr>
      </w:pPr>
      <w:r w:rsidRPr="00D314B4">
        <w:rPr>
          <w:rFonts w:ascii="Franklin Gothic Book" w:hAnsi="Franklin Gothic Book"/>
          <w:bCs/>
          <w:color w:val="auto"/>
          <w:sz w:val="28"/>
          <w:szCs w:val="28"/>
        </w:rPr>
        <w:t>For all</w:t>
      </w:r>
      <w:r>
        <w:rPr>
          <w:rFonts w:ascii="Franklin Gothic Book" w:hAnsi="Franklin Gothic Book"/>
          <w:bCs/>
          <w:color w:val="auto"/>
          <w:sz w:val="28"/>
          <w:szCs w:val="28"/>
        </w:rPr>
        <w:t xml:space="preserve"> classification</w:t>
      </w:r>
      <w:r w:rsidRPr="00D314B4">
        <w:rPr>
          <w:rFonts w:ascii="Franklin Gothic Book" w:hAnsi="Franklin Gothic Book"/>
          <w:bCs/>
          <w:color w:val="auto"/>
          <w:sz w:val="28"/>
          <w:szCs w:val="28"/>
        </w:rPr>
        <w:t xml:space="preserve">, </w:t>
      </w:r>
      <w:r w:rsidRPr="00D314B4">
        <w:rPr>
          <w:rFonts w:ascii="Franklin Gothic Book" w:hAnsi="Franklin Gothic Book"/>
          <w:b/>
          <w:color w:val="auto"/>
          <w:sz w:val="28"/>
          <w:szCs w:val="28"/>
        </w:rPr>
        <w:t>Naïve Bayes Classification</w:t>
      </w:r>
      <w:r w:rsidRPr="00D314B4">
        <w:rPr>
          <w:rFonts w:ascii="Franklin Gothic Book" w:hAnsi="Franklin Gothic Book"/>
          <w:b/>
          <w:color w:val="auto"/>
          <w:sz w:val="28"/>
          <w:szCs w:val="28"/>
        </w:rPr>
        <w:t xml:space="preserve"> </w:t>
      </w:r>
      <w:r w:rsidRPr="00D314B4">
        <w:rPr>
          <w:rFonts w:ascii="Franklin Gothic Book" w:hAnsi="Franklin Gothic Book"/>
          <w:bCs/>
          <w:color w:val="auto"/>
          <w:sz w:val="28"/>
          <w:szCs w:val="28"/>
        </w:rPr>
        <w:t xml:space="preserve">with </w:t>
      </w:r>
      <w:r w:rsidRPr="00D314B4">
        <w:rPr>
          <w:rFonts w:ascii="Franklin Gothic Book" w:hAnsi="Franklin Gothic Book"/>
          <w:b/>
          <w:color w:val="008890" w:themeColor="accent1"/>
          <w:sz w:val="28"/>
          <w:szCs w:val="28"/>
        </w:rPr>
        <w:t>Ranker + ReliefAttributeEval</w:t>
      </w:r>
      <w:r w:rsidRPr="00D314B4">
        <w:rPr>
          <w:rFonts w:ascii="Franklin Gothic Book" w:hAnsi="Franklin Gothic Book"/>
          <w:b/>
          <w:color w:val="008890" w:themeColor="accent1"/>
          <w:sz w:val="28"/>
          <w:szCs w:val="28"/>
        </w:rPr>
        <w:t xml:space="preserve"> </w:t>
      </w:r>
      <w:r w:rsidRPr="00D314B4">
        <w:rPr>
          <w:rFonts w:ascii="Franklin Gothic Book" w:hAnsi="Franklin Gothic Book"/>
          <w:bCs/>
          <w:color w:val="auto"/>
          <w:sz w:val="28"/>
          <w:szCs w:val="28"/>
        </w:rPr>
        <w:t>has the best prediction. (</w:t>
      </w:r>
      <w:r w:rsidRPr="00D314B4">
        <w:rPr>
          <w:rFonts w:ascii="Franklin Gothic Book" w:hAnsi="Franklin Gothic Book"/>
          <w:bCs/>
          <w:color w:val="auto"/>
          <w:sz w:val="28"/>
          <w:szCs w:val="28"/>
        </w:rPr>
        <w:t>Contract, PaymentMethod, tenure, InternetService, MultipleLines (Ranker + ReliefAttributeEval)</w:t>
      </w:r>
      <w:r w:rsidRPr="00D314B4">
        <w:rPr>
          <w:rFonts w:ascii="Franklin Gothic Book" w:hAnsi="Franklin Gothic Book"/>
          <w:bCs/>
          <w:color w:val="auto"/>
          <w:sz w:val="28"/>
          <w:szCs w:val="28"/>
        </w:rPr>
        <w:t>)</w:t>
      </w:r>
    </w:p>
    <w:p w14:paraId="47E911B8" w14:textId="77777777" w:rsidR="00D314B4" w:rsidRPr="00FA1184" w:rsidRDefault="00D314B4" w:rsidP="00C357EE">
      <w:pPr>
        <w:spacing w:after="200" w:line="240" w:lineRule="auto"/>
        <w:rPr>
          <w:rFonts w:ascii="Franklin Gothic Book" w:hAnsi="Franklin Gothic Book"/>
          <w:bCs/>
          <w:color w:val="auto"/>
          <w:sz w:val="24"/>
          <w:szCs w:val="24"/>
        </w:rPr>
      </w:pPr>
    </w:p>
    <w:p w14:paraId="10860877" w14:textId="22F300BE" w:rsidR="002E0C63" w:rsidRPr="002E0C63" w:rsidRDefault="002E0C63" w:rsidP="00C357EE">
      <w:pPr>
        <w:spacing w:after="200" w:line="240" w:lineRule="auto"/>
        <w:rPr>
          <w:rFonts w:ascii="Franklin Gothic Book" w:hAnsi="Franklin Gothic Book"/>
          <w:b/>
          <w:color w:val="auto"/>
          <w:sz w:val="24"/>
          <w:szCs w:val="24"/>
        </w:rPr>
      </w:pPr>
      <w:r>
        <w:rPr>
          <w:rFonts w:ascii="Franklin Gothic Book" w:hAnsi="Franklin Gothic Book"/>
          <w:b/>
          <w:color w:val="auto"/>
          <w:sz w:val="24"/>
          <w:szCs w:val="24"/>
        </w:rPr>
        <w:t>Naïve Bayes Classification</w:t>
      </w:r>
    </w:p>
    <w:tbl>
      <w:tblPr>
        <w:tblStyle w:val="TableGrid"/>
        <w:tblW w:w="0" w:type="auto"/>
        <w:tblLook w:val="04A0" w:firstRow="1" w:lastRow="0" w:firstColumn="1" w:lastColumn="0" w:noHBand="0" w:noVBand="1"/>
      </w:tblPr>
      <w:tblGrid>
        <w:gridCol w:w="4675"/>
        <w:gridCol w:w="4675"/>
      </w:tblGrid>
      <w:tr w:rsidR="002E0C63" w14:paraId="29CA1ECF" w14:textId="77777777" w:rsidTr="002E0C63">
        <w:tc>
          <w:tcPr>
            <w:tcW w:w="4675" w:type="dxa"/>
          </w:tcPr>
          <w:p w14:paraId="137D2050" w14:textId="77777777" w:rsidR="002E0C63" w:rsidRDefault="002E0C63" w:rsidP="002E0C63">
            <w:pPr>
              <w:spacing w:after="200"/>
              <w:jc w:val="center"/>
              <w:rPr>
                <w:rFonts w:ascii="Franklin Gothic Book" w:hAnsi="Franklin Gothic Book"/>
                <w:bCs/>
                <w:color w:val="auto"/>
                <w:sz w:val="24"/>
                <w:szCs w:val="24"/>
              </w:rPr>
            </w:pPr>
          </w:p>
        </w:tc>
        <w:tc>
          <w:tcPr>
            <w:tcW w:w="4675" w:type="dxa"/>
          </w:tcPr>
          <w:p w14:paraId="424D47D9" w14:textId="1B9BDA10" w:rsidR="002E0C63" w:rsidRPr="002E0C63" w:rsidRDefault="002E0C63" w:rsidP="002E0C63">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r>
      <w:tr w:rsidR="002E0C63" w14:paraId="2238FE8F" w14:textId="77777777" w:rsidTr="002E0C63">
        <w:tc>
          <w:tcPr>
            <w:tcW w:w="4675" w:type="dxa"/>
          </w:tcPr>
          <w:p w14:paraId="4A0CAFE8" w14:textId="04FC43B5" w:rsidR="002E0C63" w:rsidRPr="003C3095" w:rsidRDefault="002E0C63" w:rsidP="002E0C63">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Original Model</w:t>
            </w:r>
          </w:p>
        </w:tc>
        <w:tc>
          <w:tcPr>
            <w:tcW w:w="4675" w:type="dxa"/>
          </w:tcPr>
          <w:p w14:paraId="63C546C6" w14:textId="47EAC1AC" w:rsidR="002E0C63" w:rsidRPr="003C3095" w:rsidRDefault="002E0C63" w:rsidP="002E0C63">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0.4050</w:t>
            </w:r>
          </w:p>
        </w:tc>
      </w:tr>
      <w:tr w:rsidR="002E0C63" w14:paraId="020803BA" w14:textId="77777777" w:rsidTr="002E0C63">
        <w:tc>
          <w:tcPr>
            <w:tcW w:w="4675" w:type="dxa"/>
          </w:tcPr>
          <w:p w14:paraId="7F8A8B9D" w14:textId="7FD1BCF7" w:rsidR="002E0C63" w:rsidRPr="003C3095" w:rsidRDefault="002E0C63" w:rsidP="002E0C63">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10-fold cross-validation</w:t>
            </w:r>
          </w:p>
        </w:tc>
        <w:tc>
          <w:tcPr>
            <w:tcW w:w="4675" w:type="dxa"/>
          </w:tcPr>
          <w:p w14:paraId="011AF3CF" w14:textId="3B29C29E" w:rsidR="002E0C63" w:rsidRPr="003C3095" w:rsidRDefault="002E0C63" w:rsidP="002E0C63">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0.439</w:t>
            </w:r>
          </w:p>
        </w:tc>
      </w:tr>
      <w:tr w:rsidR="002E0C63" w14:paraId="2B7D7216" w14:textId="77777777" w:rsidTr="002E0C63">
        <w:tc>
          <w:tcPr>
            <w:tcW w:w="4675" w:type="dxa"/>
          </w:tcPr>
          <w:p w14:paraId="08839A8A" w14:textId="551573AC" w:rsidR="002E0C63" w:rsidRDefault="002E0C63" w:rsidP="002E0C63">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BestFirst</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CfsSubsetEva</w:t>
            </w:r>
          </w:p>
        </w:tc>
        <w:tc>
          <w:tcPr>
            <w:tcW w:w="4675" w:type="dxa"/>
          </w:tcPr>
          <w:p w14:paraId="3BCC664D" w14:textId="66D82165" w:rsidR="002E0C63" w:rsidRDefault="002E0C63" w:rsidP="002E0C63">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0.4202</w:t>
            </w:r>
          </w:p>
        </w:tc>
      </w:tr>
      <w:tr w:rsidR="002E0C63" w14:paraId="4D26CA29" w14:textId="77777777" w:rsidTr="002E0C63">
        <w:tc>
          <w:tcPr>
            <w:tcW w:w="4675" w:type="dxa"/>
          </w:tcPr>
          <w:p w14:paraId="068E75C3" w14:textId="24F02934" w:rsidR="002E0C63" w:rsidRDefault="002E0C63" w:rsidP="002E0C63">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CorrelationAttributeEval</w:t>
            </w:r>
          </w:p>
        </w:tc>
        <w:tc>
          <w:tcPr>
            <w:tcW w:w="4675" w:type="dxa"/>
          </w:tcPr>
          <w:p w14:paraId="22485D0F" w14:textId="20CC70E1" w:rsidR="002E0C63" w:rsidRDefault="002E0C63" w:rsidP="002E0C63">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0.4186</w:t>
            </w:r>
          </w:p>
        </w:tc>
      </w:tr>
      <w:tr w:rsidR="002E0C63" w14:paraId="0DBA95C2" w14:textId="77777777" w:rsidTr="002E0C63">
        <w:tc>
          <w:tcPr>
            <w:tcW w:w="4675" w:type="dxa"/>
          </w:tcPr>
          <w:p w14:paraId="64266C32" w14:textId="337F93AD" w:rsidR="002E0C63" w:rsidRDefault="002E0C63" w:rsidP="002E0C63">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GainRatioAttributeEval</w:t>
            </w:r>
          </w:p>
        </w:tc>
        <w:tc>
          <w:tcPr>
            <w:tcW w:w="4675" w:type="dxa"/>
          </w:tcPr>
          <w:p w14:paraId="3111AA2F" w14:textId="593952B5" w:rsidR="002E0C63" w:rsidRDefault="002E0C63" w:rsidP="002E0C63">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0.4088</w:t>
            </w:r>
          </w:p>
        </w:tc>
      </w:tr>
      <w:tr w:rsidR="002E0C63" w14:paraId="04D38FBE" w14:textId="77777777" w:rsidTr="002E0C63">
        <w:tc>
          <w:tcPr>
            <w:tcW w:w="4675" w:type="dxa"/>
          </w:tcPr>
          <w:p w14:paraId="4A0FEE4C" w14:textId="7B20A04D" w:rsidR="002E0C63" w:rsidRDefault="002E0C63" w:rsidP="002E0C63">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InfoGainAttributeEval</w:t>
            </w:r>
          </w:p>
        </w:tc>
        <w:tc>
          <w:tcPr>
            <w:tcW w:w="4675" w:type="dxa"/>
          </w:tcPr>
          <w:p w14:paraId="6035A3A3" w14:textId="25BA97BB" w:rsidR="002E0C63" w:rsidRDefault="002E0C63" w:rsidP="002E0C63">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0.4186</w:t>
            </w:r>
          </w:p>
        </w:tc>
      </w:tr>
      <w:tr w:rsidR="002E0C63" w14:paraId="5D88DDBC" w14:textId="77777777" w:rsidTr="002E0C63">
        <w:tc>
          <w:tcPr>
            <w:tcW w:w="4675" w:type="dxa"/>
          </w:tcPr>
          <w:p w14:paraId="4729FC33" w14:textId="39108C78" w:rsidR="002E0C63" w:rsidRPr="003C3095" w:rsidRDefault="002E0C63" w:rsidP="002E0C63">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Ranker + ReliefAttributeEval</w:t>
            </w:r>
          </w:p>
        </w:tc>
        <w:tc>
          <w:tcPr>
            <w:tcW w:w="4675" w:type="dxa"/>
          </w:tcPr>
          <w:p w14:paraId="30BCFED4" w14:textId="6805377D" w:rsidR="002E0C63" w:rsidRPr="003C3095" w:rsidRDefault="000C0017" w:rsidP="002E0C63">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0.4348</w:t>
            </w:r>
          </w:p>
        </w:tc>
      </w:tr>
    </w:tbl>
    <w:p w14:paraId="58A3906A" w14:textId="16D829A8" w:rsidR="002E0C63" w:rsidRDefault="002E0C63" w:rsidP="00C357EE">
      <w:pPr>
        <w:spacing w:after="200" w:line="240" w:lineRule="auto"/>
        <w:rPr>
          <w:rFonts w:ascii="Franklin Gothic Book" w:hAnsi="Franklin Gothic Book"/>
          <w:bCs/>
          <w:color w:val="auto"/>
          <w:sz w:val="24"/>
          <w:szCs w:val="24"/>
        </w:rPr>
      </w:pPr>
    </w:p>
    <w:p w14:paraId="7DC2E0B4" w14:textId="2561ABD0" w:rsidR="002E0C63" w:rsidRPr="002E0C63" w:rsidRDefault="002E0C63" w:rsidP="00C357EE">
      <w:pPr>
        <w:spacing w:after="200" w:line="240" w:lineRule="auto"/>
        <w:rPr>
          <w:rFonts w:ascii="Franklin Gothic Book" w:hAnsi="Franklin Gothic Book"/>
          <w:b/>
          <w:color w:val="auto"/>
          <w:sz w:val="24"/>
          <w:szCs w:val="24"/>
        </w:rPr>
      </w:pPr>
      <w:r w:rsidRPr="002E0C63">
        <w:rPr>
          <w:rFonts w:ascii="Franklin Gothic Book" w:hAnsi="Franklin Gothic Book"/>
          <w:b/>
          <w:color w:val="auto"/>
          <w:sz w:val="24"/>
          <w:szCs w:val="24"/>
        </w:rPr>
        <w:t>K-nearest Neighbors Classification</w:t>
      </w:r>
    </w:p>
    <w:tbl>
      <w:tblPr>
        <w:tblStyle w:val="TableGrid"/>
        <w:tblW w:w="0" w:type="auto"/>
        <w:tblLook w:val="04A0" w:firstRow="1" w:lastRow="0" w:firstColumn="1" w:lastColumn="0" w:noHBand="0" w:noVBand="1"/>
      </w:tblPr>
      <w:tblGrid>
        <w:gridCol w:w="4675"/>
        <w:gridCol w:w="4675"/>
      </w:tblGrid>
      <w:tr w:rsidR="002E0C63" w:rsidRPr="002E0C63" w14:paraId="40617599" w14:textId="77777777" w:rsidTr="00D25055">
        <w:tc>
          <w:tcPr>
            <w:tcW w:w="4675" w:type="dxa"/>
          </w:tcPr>
          <w:p w14:paraId="04A7409E" w14:textId="77777777" w:rsidR="002E0C63" w:rsidRDefault="002E0C63" w:rsidP="00D25055">
            <w:pPr>
              <w:spacing w:after="200"/>
              <w:jc w:val="center"/>
              <w:rPr>
                <w:rFonts w:ascii="Franklin Gothic Book" w:hAnsi="Franklin Gothic Book"/>
                <w:bCs/>
                <w:color w:val="auto"/>
                <w:sz w:val="24"/>
                <w:szCs w:val="24"/>
              </w:rPr>
            </w:pPr>
          </w:p>
        </w:tc>
        <w:tc>
          <w:tcPr>
            <w:tcW w:w="4675" w:type="dxa"/>
          </w:tcPr>
          <w:p w14:paraId="1F66A8AB" w14:textId="77777777" w:rsidR="002E0C63" w:rsidRPr="002E0C63" w:rsidRDefault="002E0C63" w:rsidP="00D250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r>
      <w:tr w:rsidR="002E0C63" w14:paraId="4B2F43F3" w14:textId="77777777" w:rsidTr="00D25055">
        <w:tc>
          <w:tcPr>
            <w:tcW w:w="4675" w:type="dxa"/>
          </w:tcPr>
          <w:p w14:paraId="75E94160"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Original Model</w:t>
            </w:r>
          </w:p>
        </w:tc>
        <w:tc>
          <w:tcPr>
            <w:tcW w:w="4675" w:type="dxa"/>
          </w:tcPr>
          <w:p w14:paraId="107DF511" w14:textId="0347E8E4" w:rsidR="002E0C63" w:rsidRPr="003C3095" w:rsidRDefault="000C0017"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0.4007</w:t>
            </w:r>
          </w:p>
        </w:tc>
      </w:tr>
      <w:tr w:rsidR="002E0C63" w14:paraId="675EBFDB" w14:textId="77777777" w:rsidTr="00D25055">
        <w:tc>
          <w:tcPr>
            <w:tcW w:w="4675" w:type="dxa"/>
          </w:tcPr>
          <w:p w14:paraId="6F4E92A6"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10-fold cross-validation</w:t>
            </w:r>
          </w:p>
        </w:tc>
        <w:tc>
          <w:tcPr>
            <w:tcW w:w="4675" w:type="dxa"/>
          </w:tcPr>
          <w:p w14:paraId="345CCE2F" w14:textId="5B991FA1" w:rsidR="002E0C63" w:rsidRPr="003C3095" w:rsidRDefault="000C0017"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0.276</w:t>
            </w:r>
          </w:p>
        </w:tc>
      </w:tr>
      <w:tr w:rsidR="002E0C63" w14:paraId="3D985F8E" w14:textId="77777777" w:rsidTr="00D25055">
        <w:tc>
          <w:tcPr>
            <w:tcW w:w="4675" w:type="dxa"/>
          </w:tcPr>
          <w:p w14:paraId="38F32C25"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lastRenderedPageBreak/>
              <w:t>BestFirst</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CfsSubsetEva</w:t>
            </w:r>
          </w:p>
        </w:tc>
        <w:tc>
          <w:tcPr>
            <w:tcW w:w="4675" w:type="dxa"/>
          </w:tcPr>
          <w:p w14:paraId="63F15D62" w14:textId="190D1661"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0.3330</w:t>
            </w:r>
          </w:p>
        </w:tc>
      </w:tr>
      <w:tr w:rsidR="002E0C63" w14:paraId="0ADCF34B" w14:textId="77777777" w:rsidTr="00D25055">
        <w:tc>
          <w:tcPr>
            <w:tcW w:w="4675" w:type="dxa"/>
          </w:tcPr>
          <w:p w14:paraId="19969418"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CorrelationAttributeEval</w:t>
            </w:r>
          </w:p>
        </w:tc>
        <w:tc>
          <w:tcPr>
            <w:tcW w:w="4675" w:type="dxa"/>
          </w:tcPr>
          <w:p w14:paraId="40BC1776" w14:textId="700C7CE8"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0.3671</w:t>
            </w:r>
          </w:p>
        </w:tc>
      </w:tr>
      <w:tr w:rsidR="002E0C63" w14:paraId="7693404F" w14:textId="77777777" w:rsidTr="00D25055">
        <w:tc>
          <w:tcPr>
            <w:tcW w:w="4675" w:type="dxa"/>
          </w:tcPr>
          <w:p w14:paraId="596E4D86"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GainRatioAttributeEval</w:t>
            </w:r>
          </w:p>
        </w:tc>
        <w:tc>
          <w:tcPr>
            <w:tcW w:w="4675" w:type="dxa"/>
          </w:tcPr>
          <w:p w14:paraId="77A1003E" w14:textId="71DB3718"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0.3224</w:t>
            </w:r>
          </w:p>
        </w:tc>
      </w:tr>
      <w:tr w:rsidR="002E0C63" w14:paraId="3E5054EB" w14:textId="77777777" w:rsidTr="00D25055">
        <w:tc>
          <w:tcPr>
            <w:tcW w:w="4675" w:type="dxa"/>
          </w:tcPr>
          <w:p w14:paraId="0A170539"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InfoGainAttributeEval</w:t>
            </w:r>
          </w:p>
        </w:tc>
        <w:tc>
          <w:tcPr>
            <w:tcW w:w="4675" w:type="dxa"/>
          </w:tcPr>
          <w:p w14:paraId="30300C30" w14:textId="5380137A"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0.3714</w:t>
            </w:r>
          </w:p>
        </w:tc>
      </w:tr>
      <w:tr w:rsidR="002E0C63" w14:paraId="29EAF650" w14:textId="77777777" w:rsidTr="00D25055">
        <w:tc>
          <w:tcPr>
            <w:tcW w:w="4675" w:type="dxa"/>
          </w:tcPr>
          <w:p w14:paraId="2AD6A027" w14:textId="77777777" w:rsidR="002E0C63" w:rsidRPr="003C3095" w:rsidRDefault="002E0C63"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Ranker + ReliefAttributeEval</w:t>
            </w:r>
          </w:p>
        </w:tc>
        <w:tc>
          <w:tcPr>
            <w:tcW w:w="4675" w:type="dxa"/>
          </w:tcPr>
          <w:p w14:paraId="06CAB769" w14:textId="129639AF" w:rsidR="002E0C63" w:rsidRPr="003C3095" w:rsidRDefault="000C0017"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0.4023</w:t>
            </w:r>
          </w:p>
        </w:tc>
      </w:tr>
    </w:tbl>
    <w:p w14:paraId="2368C055" w14:textId="35F81342" w:rsidR="002E0C63" w:rsidRDefault="002E0C63" w:rsidP="00C357EE">
      <w:pPr>
        <w:spacing w:after="200" w:line="240" w:lineRule="auto"/>
        <w:rPr>
          <w:rFonts w:ascii="Franklin Gothic Book" w:hAnsi="Franklin Gothic Book"/>
          <w:bCs/>
          <w:color w:val="auto"/>
          <w:sz w:val="24"/>
          <w:szCs w:val="24"/>
        </w:rPr>
      </w:pPr>
    </w:p>
    <w:p w14:paraId="0907ADA9" w14:textId="55D345B2" w:rsidR="002E0C63" w:rsidRPr="002E0C63" w:rsidRDefault="002E0C63" w:rsidP="00C357EE">
      <w:pPr>
        <w:spacing w:after="200" w:line="240" w:lineRule="auto"/>
        <w:rPr>
          <w:rFonts w:ascii="Franklin Gothic Book" w:hAnsi="Franklin Gothic Book"/>
          <w:b/>
          <w:color w:val="auto"/>
          <w:sz w:val="24"/>
          <w:szCs w:val="24"/>
        </w:rPr>
      </w:pPr>
      <w:r w:rsidRPr="002E0C63">
        <w:rPr>
          <w:rFonts w:ascii="Franklin Gothic Book" w:hAnsi="Franklin Gothic Book"/>
          <w:b/>
          <w:color w:val="auto"/>
          <w:sz w:val="24"/>
          <w:szCs w:val="24"/>
        </w:rPr>
        <w:t>Neural Network Classification</w:t>
      </w:r>
    </w:p>
    <w:tbl>
      <w:tblPr>
        <w:tblStyle w:val="TableGrid"/>
        <w:tblW w:w="0" w:type="auto"/>
        <w:tblLook w:val="04A0" w:firstRow="1" w:lastRow="0" w:firstColumn="1" w:lastColumn="0" w:noHBand="0" w:noVBand="1"/>
      </w:tblPr>
      <w:tblGrid>
        <w:gridCol w:w="4675"/>
        <w:gridCol w:w="4675"/>
      </w:tblGrid>
      <w:tr w:rsidR="002E0C63" w:rsidRPr="002E0C63" w14:paraId="4CAF9D32" w14:textId="77777777" w:rsidTr="00D25055">
        <w:tc>
          <w:tcPr>
            <w:tcW w:w="4675" w:type="dxa"/>
          </w:tcPr>
          <w:p w14:paraId="2586B39C" w14:textId="77777777" w:rsidR="002E0C63" w:rsidRDefault="002E0C63" w:rsidP="00D25055">
            <w:pPr>
              <w:spacing w:after="200"/>
              <w:jc w:val="center"/>
              <w:rPr>
                <w:rFonts w:ascii="Franklin Gothic Book" w:hAnsi="Franklin Gothic Book"/>
                <w:bCs/>
                <w:color w:val="auto"/>
                <w:sz w:val="24"/>
                <w:szCs w:val="24"/>
              </w:rPr>
            </w:pPr>
          </w:p>
        </w:tc>
        <w:tc>
          <w:tcPr>
            <w:tcW w:w="4675" w:type="dxa"/>
          </w:tcPr>
          <w:p w14:paraId="3BA53A05" w14:textId="77777777" w:rsidR="002E0C63" w:rsidRPr="002E0C63" w:rsidRDefault="002E0C63" w:rsidP="00D250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r>
      <w:tr w:rsidR="002E0C63" w14:paraId="72A65EBF" w14:textId="77777777" w:rsidTr="00D25055">
        <w:tc>
          <w:tcPr>
            <w:tcW w:w="4675" w:type="dxa"/>
          </w:tcPr>
          <w:p w14:paraId="082E56AB"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Original Model</w:t>
            </w:r>
          </w:p>
        </w:tc>
        <w:tc>
          <w:tcPr>
            <w:tcW w:w="4675" w:type="dxa"/>
          </w:tcPr>
          <w:p w14:paraId="74BF86E1" w14:textId="03C87506" w:rsidR="002E0C63" w:rsidRPr="003C3095" w:rsidRDefault="000C0017"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0.4352</w:t>
            </w:r>
          </w:p>
        </w:tc>
      </w:tr>
      <w:tr w:rsidR="002E0C63" w14:paraId="165FB7AE" w14:textId="77777777" w:rsidTr="00D25055">
        <w:tc>
          <w:tcPr>
            <w:tcW w:w="4675" w:type="dxa"/>
          </w:tcPr>
          <w:p w14:paraId="738DACB6"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10-fold cross-validation</w:t>
            </w:r>
          </w:p>
        </w:tc>
        <w:tc>
          <w:tcPr>
            <w:tcW w:w="4675" w:type="dxa"/>
          </w:tcPr>
          <w:p w14:paraId="1D27AE8A" w14:textId="56A3807B" w:rsidR="002E0C63" w:rsidRPr="003C3095" w:rsidRDefault="000C0017"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0.377</w:t>
            </w:r>
          </w:p>
        </w:tc>
      </w:tr>
      <w:tr w:rsidR="002E0C63" w14:paraId="3DA72882" w14:textId="77777777" w:rsidTr="00D25055">
        <w:tc>
          <w:tcPr>
            <w:tcW w:w="4675" w:type="dxa"/>
          </w:tcPr>
          <w:p w14:paraId="711655FD"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BestFirst</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CfsSubsetEva</w:t>
            </w:r>
          </w:p>
        </w:tc>
        <w:tc>
          <w:tcPr>
            <w:tcW w:w="4675" w:type="dxa"/>
          </w:tcPr>
          <w:p w14:paraId="00EDCB91" w14:textId="6FDAA55B"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0.3982</w:t>
            </w:r>
          </w:p>
        </w:tc>
      </w:tr>
      <w:tr w:rsidR="002E0C63" w14:paraId="6618F500" w14:textId="77777777" w:rsidTr="00D25055">
        <w:tc>
          <w:tcPr>
            <w:tcW w:w="4675" w:type="dxa"/>
          </w:tcPr>
          <w:p w14:paraId="50C9CADC"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CorrelationAttributeEval</w:t>
            </w:r>
          </w:p>
        </w:tc>
        <w:tc>
          <w:tcPr>
            <w:tcW w:w="4675" w:type="dxa"/>
          </w:tcPr>
          <w:p w14:paraId="687831BC" w14:textId="6FF14C49"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0.4190</w:t>
            </w:r>
          </w:p>
        </w:tc>
      </w:tr>
      <w:tr w:rsidR="002E0C63" w14:paraId="36334EEF" w14:textId="77777777" w:rsidTr="00D25055">
        <w:tc>
          <w:tcPr>
            <w:tcW w:w="4675" w:type="dxa"/>
          </w:tcPr>
          <w:p w14:paraId="667BFCEE"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GainRatioAttributeEval</w:t>
            </w:r>
          </w:p>
        </w:tc>
        <w:tc>
          <w:tcPr>
            <w:tcW w:w="4675" w:type="dxa"/>
          </w:tcPr>
          <w:p w14:paraId="3DA320EF" w14:textId="7B58CA8F"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0.3692</w:t>
            </w:r>
          </w:p>
        </w:tc>
      </w:tr>
      <w:tr w:rsidR="002E0C63" w14:paraId="359E5C7B" w14:textId="77777777" w:rsidTr="00D25055">
        <w:tc>
          <w:tcPr>
            <w:tcW w:w="4675" w:type="dxa"/>
          </w:tcPr>
          <w:p w14:paraId="6968060E" w14:textId="77777777" w:rsidR="002E0C63" w:rsidRPr="003C3095" w:rsidRDefault="002E0C63"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Ranker + InfoGainAttributeEval</w:t>
            </w:r>
          </w:p>
        </w:tc>
        <w:tc>
          <w:tcPr>
            <w:tcW w:w="4675" w:type="dxa"/>
          </w:tcPr>
          <w:p w14:paraId="56BD421E" w14:textId="2CD753EB" w:rsidR="002E0C63" w:rsidRPr="003C3095" w:rsidRDefault="000C0017"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0.4287</w:t>
            </w:r>
          </w:p>
        </w:tc>
      </w:tr>
      <w:tr w:rsidR="002E0C63" w14:paraId="4D703BA7" w14:textId="77777777" w:rsidTr="00D25055">
        <w:tc>
          <w:tcPr>
            <w:tcW w:w="4675" w:type="dxa"/>
          </w:tcPr>
          <w:p w14:paraId="174E9D86"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ReliefAttributeEval</w:t>
            </w:r>
          </w:p>
        </w:tc>
        <w:tc>
          <w:tcPr>
            <w:tcW w:w="4675" w:type="dxa"/>
          </w:tcPr>
          <w:p w14:paraId="3DFDD20E" w14:textId="2E4707DB"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0.4244</w:t>
            </w:r>
          </w:p>
        </w:tc>
      </w:tr>
    </w:tbl>
    <w:p w14:paraId="72E71111" w14:textId="65AD43F7" w:rsidR="002E0C63" w:rsidRDefault="002E0C63" w:rsidP="00C357EE">
      <w:pPr>
        <w:spacing w:after="200" w:line="240" w:lineRule="auto"/>
        <w:rPr>
          <w:rFonts w:ascii="Franklin Gothic Book" w:hAnsi="Franklin Gothic Book"/>
          <w:bCs/>
          <w:color w:val="auto"/>
          <w:sz w:val="24"/>
          <w:szCs w:val="24"/>
        </w:rPr>
      </w:pPr>
    </w:p>
    <w:p w14:paraId="431553D1" w14:textId="4D45D402" w:rsidR="002E0C63" w:rsidRPr="002E0C63" w:rsidRDefault="002E0C63" w:rsidP="00C357EE">
      <w:pPr>
        <w:spacing w:after="200" w:line="240" w:lineRule="auto"/>
        <w:rPr>
          <w:rFonts w:ascii="Franklin Gothic Book" w:hAnsi="Franklin Gothic Book"/>
          <w:b/>
          <w:color w:val="auto"/>
          <w:sz w:val="24"/>
          <w:szCs w:val="24"/>
        </w:rPr>
      </w:pPr>
      <w:r w:rsidRPr="002E0C63">
        <w:rPr>
          <w:rFonts w:ascii="Franklin Gothic Book" w:hAnsi="Franklin Gothic Book"/>
          <w:b/>
          <w:color w:val="auto"/>
          <w:sz w:val="24"/>
          <w:szCs w:val="24"/>
        </w:rPr>
        <w:t>Partition Model Classification (Decision Tree)</w:t>
      </w:r>
    </w:p>
    <w:tbl>
      <w:tblPr>
        <w:tblStyle w:val="TableGrid"/>
        <w:tblW w:w="0" w:type="auto"/>
        <w:tblLook w:val="04A0" w:firstRow="1" w:lastRow="0" w:firstColumn="1" w:lastColumn="0" w:noHBand="0" w:noVBand="1"/>
      </w:tblPr>
      <w:tblGrid>
        <w:gridCol w:w="4675"/>
        <w:gridCol w:w="4675"/>
      </w:tblGrid>
      <w:tr w:rsidR="002E0C63" w:rsidRPr="002E0C63" w14:paraId="4667D428" w14:textId="77777777" w:rsidTr="00D25055">
        <w:tc>
          <w:tcPr>
            <w:tcW w:w="4675" w:type="dxa"/>
          </w:tcPr>
          <w:p w14:paraId="424DF701" w14:textId="77777777" w:rsidR="002E0C63" w:rsidRDefault="002E0C63" w:rsidP="00D25055">
            <w:pPr>
              <w:spacing w:after="200"/>
              <w:jc w:val="center"/>
              <w:rPr>
                <w:rFonts w:ascii="Franklin Gothic Book" w:hAnsi="Franklin Gothic Book"/>
                <w:bCs/>
                <w:color w:val="auto"/>
                <w:sz w:val="24"/>
                <w:szCs w:val="24"/>
              </w:rPr>
            </w:pPr>
          </w:p>
        </w:tc>
        <w:tc>
          <w:tcPr>
            <w:tcW w:w="4675" w:type="dxa"/>
          </w:tcPr>
          <w:p w14:paraId="4409C8C4" w14:textId="77777777" w:rsidR="002E0C63" w:rsidRPr="002E0C63" w:rsidRDefault="002E0C63" w:rsidP="00D250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r>
      <w:tr w:rsidR="002E0C63" w14:paraId="26D055F1" w14:textId="77777777" w:rsidTr="00D25055">
        <w:tc>
          <w:tcPr>
            <w:tcW w:w="4675" w:type="dxa"/>
          </w:tcPr>
          <w:p w14:paraId="1842CAEA"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Original Model</w:t>
            </w:r>
          </w:p>
        </w:tc>
        <w:tc>
          <w:tcPr>
            <w:tcW w:w="4675" w:type="dxa"/>
          </w:tcPr>
          <w:p w14:paraId="556F3851" w14:textId="16E28255" w:rsidR="002E0C63" w:rsidRPr="003C3095" w:rsidRDefault="000C0017"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0.3615</w:t>
            </w:r>
          </w:p>
        </w:tc>
      </w:tr>
      <w:tr w:rsidR="002E0C63" w14:paraId="6F96D7C0" w14:textId="77777777" w:rsidTr="00D25055">
        <w:tc>
          <w:tcPr>
            <w:tcW w:w="4675" w:type="dxa"/>
          </w:tcPr>
          <w:p w14:paraId="217DC237"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10-fold cross-validation</w:t>
            </w:r>
          </w:p>
        </w:tc>
        <w:tc>
          <w:tcPr>
            <w:tcW w:w="4675" w:type="dxa"/>
          </w:tcPr>
          <w:p w14:paraId="70906C47" w14:textId="5B44D066" w:rsidR="002E0C63" w:rsidRPr="003C3095" w:rsidRDefault="000C0017"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0.383</w:t>
            </w:r>
          </w:p>
        </w:tc>
      </w:tr>
      <w:tr w:rsidR="002E0C63" w14:paraId="79CAA709" w14:textId="77777777" w:rsidTr="00D25055">
        <w:tc>
          <w:tcPr>
            <w:tcW w:w="4675" w:type="dxa"/>
          </w:tcPr>
          <w:p w14:paraId="08DFD99D"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BestFirst</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CfsSubsetEva</w:t>
            </w:r>
          </w:p>
        </w:tc>
        <w:tc>
          <w:tcPr>
            <w:tcW w:w="4675" w:type="dxa"/>
          </w:tcPr>
          <w:p w14:paraId="0EAC0F11" w14:textId="76977352"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r>
      <w:tr w:rsidR="002E0C63" w14:paraId="27288161" w14:textId="77777777" w:rsidTr="00D25055">
        <w:tc>
          <w:tcPr>
            <w:tcW w:w="4675" w:type="dxa"/>
          </w:tcPr>
          <w:p w14:paraId="6E76F662"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CorrelationAttributeEval</w:t>
            </w:r>
          </w:p>
        </w:tc>
        <w:tc>
          <w:tcPr>
            <w:tcW w:w="4675" w:type="dxa"/>
          </w:tcPr>
          <w:p w14:paraId="64D70004" w14:textId="1FF04076"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r>
      <w:tr w:rsidR="002E0C63" w14:paraId="2AE5FA30" w14:textId="77777777" w:rsidTr="00D25055">
        <w:tc>
          <w:tcPr>
            <w:tcW w:w="4675" w:type="dxa"/>
          </w:tcPr>
          <w:p w14:paraId="57F83D9B" w14:textId="77777777" w:rsidR="002E0C63" w:rsidRPr="003C3095" w:rsidRDefault="002E0C63"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Ranker + GainRatioAttributeEval</w:t>
            </w:r>
          </w:p>
        </w:tc>
        <w:tc>
          <w:tcPr>
            <w:tcW w:w="4675" w:type="dxa"/>
          </w:tcPr>
          <w:p w14:paraId="69603534" w14:textId="046B541C" w:rsidR="002E0C63" w:rsidRPr="003C3095" w:rsidRDefault="000C0017"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0.3811</w:t>
            </w:r>
          </w:p>
        </w:tc>
      </w:tr>
      <w:tr w:rsidR="002E0C63" w14:paraId="69A7579B" w14:textId="77777777" w:rsidTr="00D25055">
        <w:tc>
          <w:tcPr>
            <w:tcW w:w="4675" w:type="dxa"/>
          </w:tcPr>
          <w:p w14:paraId="53BBC54C"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InfoGainAttributeEval</w:t>
            </w:r>
          </w:p>
        </w:tc>
        <w:tc>
          <w:tcPr>
            <w:tcW w:w="4675" w:type="dxa"/>
          </w:tcPr>
          <w:p w14:paraId="658CE7D9" w14:textId="1AF3A2AD"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0.3615</w:t>
            </w:r>
          </w:p>
        </w:tc>
      </w:tr>
      <w:tr w:rsidR="002E0C63" w14:paraId="463651AD" w14:textId="77777777" w:rsidTr="00D25055">
        <w:tc>
          <w:tcPr>
            <w:tcW w:w="4675" w:type="dxa"/>
          </w:tcPr>
          <w:p w14:paraId="53D8C51A"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ReliefAttributeEval</w:t>
            </w:r>
          </w:p>
        </w:tc>
        <w:tc>
          <w:tcPr>
            <w:tcW w:w="4675" w:type="dxa"/>
          </w:tcPr>
          <w:p w14:paraId="3E0E5096" w14:textId="442CC74A" w:rsidR="002E0C63" w:rsidRDefault="000C0017"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0.3807</w:t>
            </w:r>
          </w:p>
        </w:tc>
      </w:tr>
    </w:tbl>
    <w:p w14:paraId="5CEB19E9" w14:textId="2CE822C1" w:rsidR="002E0C63" w:rsidRDefault="002E0C63" w:rsidP="00C357EE">
      <w:pPr>
        <w:spacing w:after="200" w:line="240" w:lineRule="auto"/>
        <w:rPr>
          <w:rFonts w:ascii="Franklin Gothic Book" w:hAnsi="Franklin Gothic Book"/>
          <w:bCs/>
          <w:color w:val="auto"/>
          <w:sz w:val="24"/>
          <w:szCs w:val="24"/>
        </w:rPr>
      </w:pPr>
    </w:p>
    <w:p w14:paraId="608A15D6" w14:textId="41C4D60B" w:rsidR="002E0C63" w:rsidRPr="002E0C63" w:rsidRDefault="002E0C63" w:rsidP="00C357EE">
      <w:pPr>
        <w:spacing w:after="200" w:line="240" w:lineRule="auto"/>
        <w:rPr>
          <w:rFonts w:ascii="Franklin Gothic Book" w:hAnsi="Franklin Gothic Book"/>
          <w:b/>
          <w:color w:val="auto"/>
          <w:sz w:val="24"/>
          <w:szCs w:val="24"/>
        </w:rPr>
      </w:pPr>
      <w:r w:rsidRPr="002E0C63">
        <w:rPr>
          <w:rFonts w:ascii="Franklin Gothic Book" w:hAnsi="Franklin Gothic Book"/>
          <w:b/>
          <w:color w:val="auto"/>
          <w:sz w:val="24"/>
          <w:szCs w:val="24"/>
        </w:rPr>
        <w:t>Boosted Tree Classification</w:t>
      </w:r>
    </w:p>
    <w:tbl>
      <w:tblPr>
        <w:tblStyle w:val="TableGrid"/>
        <w:tblW w:w="0" w:type="auto"/>
        <w:tblLook w:val="04A0" w:firstRow="1" w:lastRow="0" w:firstColumn="1" w:lastColumn="0" w:noHBand="0" w:noVBand="1"/>
      </w:tblPr>
      <w:tblGrid>
        <w:gridCol w:w="4675"/>
        <w:gridCol w:w="4675"/>
      </w:tblGrid>
      <w:tr w:rsidR="002E0C63" w:rsidRPr="002E0C63" w14:paraId="2A9D7187" w14:textId="77777777" w:rsidTr="00D25055">
        <w:tc>
          <w:tcPr>
            <w:tcW w:w="4675" w:type="dxa"/>
          </w:tcPr>
          <w:p w14:paraId="2AB42FFE" w14:textId="77777777" w:rsidR="002E0C63" w:rsidRDefault="002E0C63" w:rsidP="00D25055">
            <w:pPr>
              <w:spacing w:after="200"/>
              <w:jc w:val="center"/>
              <w:rPr>
                <w:rFonts w:ascii="Franklin Gothic Book" w:hAnsi="Franklin Gothic Book"/>
                <w:bCs/>
                <w:color w:val="auto"/>
                <w:sz w:val="24"/>
                <w:szCs w:val="24"/>
              </w:rPr>
            </w:pPr>
          </w:p>
        </w:tc>
        <w:tc>
          <w:tcPr>
            <w:tcW w:w="4675" w:type="dxa"/>
          </w:tcPr>
          <w:p w14:paraId="5DA1FE16" w14:textId="77777777" w:rsidR="002E0C63" w:rsidRPr="002E0C63" w:rsidRDefault="002E0C63" w:rsidP="00D25055">
            <w:pPr>
              <w:spacing w:after="200"/>
              <w:jc w:val="center"/>
              <w:rPr>
                <w:rFonts w:ascii="Franklin Gothic Book" w:hAnsi="Franklin Gothic Book"/>
                <w:b/>
                <w:color w:val="auto"/>
                <w:sz w:val="24"/>
                <w:szCs w:val="24"/>
              </w:rPr>
            </w:pPr>
            <w:r>
              <w:rPr>
                <w:rFonts w:ascii="Franklin Gothic Book" w:hAnsi="Franklin Gothic Book"/>
                <w:b/>
                <w:color w:val="auto"/>
                <w:sz w:val="24"/>
                <w:szCs w:val="24"/>
              </w:rPr>
              <w:t>MCC</w:t>
            </w:r>
          </w:p>
        </w:tc>
      </w:tr>
      <w:tr w:rsidR="002E0C63" w14:paraId="7EB58E3E" w14:textId="77777777" w:rsidTr="00D25055">
        <w:tc>
          <w:tcPr>
            <w:tcW w:w="4675" w:type="dxa"/>
          </w:tcPr>
          <w:p w14:paraId="75191238"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Original Model</w:t>
            </w:r>
          </w:p>
        </w:tc>
        <w:tc>
          <w:tcPr>
            <w:tcW w:w="4675" w:type="dxa"/>
          </w:tcPr>
          <w:p w14:paraId="5DDCE7CD" w14:textId="0F619397" w:rsidR="002E0C63" w:rsidRPr="003C3095" w:rsidRDefault="003C3095"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0.4319</w:t>
            </w:r>
          </w:p>
        </w:tc>
      </w:tr>
      <w:tr w:rsidR="002E0C63" w14:paraId="0BEDFBFE" w14:textId="77777777" w:rsidTr="00D25055">
        <w:tc>
          <w:tcPr>
            <w:tcW w:w="4675" w:type="dxa"/>
          </w:tcPr>
          <w:p w14:paraId="161EDA82" w14:textId="77777777" w:rsidR="002E0C63" w:rsidRPr="003C3095" w:rsidRDefault="002E0C63"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10-fold cross-validation</w:t>
            </w:r>
          </w:p>
        </w:tc>
        <w:tc>
          <w:tcPr>
            <w:tcW w:w="4675" w:type="dxa"/>
          </w:tcPr>
          <w:p w14:paraId="38B17BFA" w14:textId="08C800B4" w:rsidR="002E0C63" w:rsidRPr="003C3095" w:rsidRDefault="003C3095" w:rsidP="00D25055">
            <w:pPr>
              <w:spacing w:after="200"/>
              <w:jc w:val="center"/>
              <w:rPr>
                <w:rFonts w:ascii="Franklin Gothic Book" w:hAnsi="Franklin Gothic Book"/>
                <w:bCs/>
                <w:color w:val="auto"/>
                <w:sz w:val="24"/>
                <w:szCs w:val="24"/>
                <w:u w:val="single"/>
              </w:rPr>
            </w:pPr>
            <w:r w:rsidRPr="003C3095">
              <w:rPr>
                <w:rFonts w:ascii="Franklin Gothic Book" w:hAnsi="Franklin Gothic Book"/>
                <w:bCs/>
                <w:color w:val="auto"/>
                <w:sz w:val="24"/>
                <w:szCs w:val="24"/>
                <w:u w:val="single"/>
              </w:rPr>
              <w:t>0.408</w:t>
            </w:r>
          </w:p>
        </w:tc>
      </w:tr>
      <w:tr w:rsidR="002E0C63" w14:paraId="043EE7F8" w14:textId="77777777" w:rsidTr="00D25055">
        <w:tc>
          <w:tcPr>
            <w:tcW w:w="4675" w:type="dxa"/>
          </w:tcPr>
          <w:p w14:paraId="43E8EE67"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BestFirst</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CfsSubsetEva</w:t>
            </w:r>
          </w:p>
        </w:tc>
        <w:tc>
          <w:tcPr>
            <w:tcW w:w="4675" w:type="dxa"/>
          </w:tcPr>
          <w:p w14:paraId="5A0EC8EC" w14:textId="78387865" w:rsidR="002E0C63" w:rsidRDefault="003C3095"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0.3801</w:t>
            </w:r>
          </w:p>
        </w:tc>
      </w:tr>
      <w:tr w:rsidR="002E0C63" w14:paraId="259E8842" w14:textId="77777777" w:rsidTr="00D25055">
        <w:tc>
          <w:tcPr>
            <w:tcW w:w="4675" w:type="dxa"/>
          </w:tcPr>
          <w:p w14:paraId="7C55CD96"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CorrelationAttributeEval</w:t>
            </w:r>
          </w:p>
        </w:tc>
        <w:tc>
          <w:tcPr>
            <w:tcW w:w="4675" w:type="dxa"/>
          </w:tcPr>
          <w:p w14:paraId="02BCF20D" w14:textId="4675A7EB" w:rsidR="002E0C63" w:rsidRDefault="003C3095"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r>
      <w:tr w:rsidR="002E0C63" w14:paraId="56D02766" w14:textId="77777777" w:rsidTr="00D25055">
        <w:tc>
          <w:tcPr>
            <w:tcW w:w="4675" w:type="dxa"/>
          </w:tcPr>
          <w:p w14:paraId="4DDE13E9"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GainRatioAttributeEval</w:t>
            </w:r>
          </w:p>
        </w:tc>
        <w:tc>
          <w:tcPr>
            <w:tcW w:w="4675" w:type="dxa"/>
          </w:tcPr>
          <w:p w14:paraId="5BAEAA82" w14:textId="6A0B5551" w:rsidR="002E0C63" w:rsidRDefault="003C3095"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0.3692</w:t>
            </w:r>
          </w:p>
        </w:tc>
      </w:tr>
      <w:tr w:rsidR="002E0C63" w14:paraId="38424323" w14:textId="77777777" w:rsidTr="00D25055">
        <w:tc>
          <w:tcPr>
            <w:tcW w:w="4675" w:type="dxa"/>
          </w:tcPr>
          <w:p w14:paraId="0A845CA8" w14:textId="77777777" w:rsidR="002E0C63" w:rsidRDefault="002E0C63" w:rsidP="00D25055">
            <w:pPr>
              <w:spacing w:after="200"/>
              <w:jc w:val="center"/>
              <w:rPr>
                <w:rFonts w:ascii="Franklin Gothic Book" w:hAnsi="Franklin Gothic Book"/>
                <w:bCs/>
                <w:color w:val="auto"/>
                <w:sz w:val="24"/>
                <w:szCs w:val="24"/>
              </w:rPr>
            </w:pPr>
            <w:r w:rsidRPr="00F617E8">
              <w:rPr>
                <w:rFonts w:ascii="Franklin Gothic Book" w:hAnsi="Franklin Gothic Book"/>
                <w:bCs/>
                <w:color w:val="auto"/>
                <w:sz w:val="24"/>
                <w:szCs w:val="24"/>
              </w:rPr>
              <w:t>Ranker</w:t>
            </w:r>
            <w:r>
              <w:rPr>
                <w:rFonts w:ascii="Franklin Gothic Book" w:hAnsi="Franklin Gothic Book"/>
                <w:bCs/>
                <w:color w:val="auto"/>
                <w:sz w:val="24"/>
                <w:szCs w:val="24"/>
              </w:rPr>
              <w:t xml:space="preserve"> + </w:t>
            </w:r>
            <w:r w:rsidRPr="00F617E8">
              <w:rPr>
                <w:rFonts w:ascii="Franklin Gothic Book" w:hAnsi="Franklin Gothic Book"/>
                <w:bCs/>
                <w:color w:val="auto"/>
                <w:sz w:val="24"/>
                <w:szCs w:val="24"/>
              </w:rPr>
              <w:t>InfoGainAttributeEval</w:t>
            </w:r>
          </w:p>
        </w:tc>
        <w:tc>
          <w:tcPr>
            <w:tcW w:w="4675" w:type="dxa"/>
          </w:tcPr>
          <w:p w14:paraId="12E36264" w14:textId="528FB8A4" w:rsidR="002E0C63" w:rsidRDefault="003C3095" w:rsidP="00D25055">
            <w:pPr>
              <w:spacing w:after="200"/>
              <w:jc w:val="center"/>
              <w:rPr>
                <w:rFonts w:ascii="Franklin Gothic Book" w:hAnsi="Franklin Gothic Book"/>
                <w:bCs/>
                <w:color w:val="auto"/>
                <w:sz w:val="24"/>
                <w:szCs w:val="24"/>
              </w:rPr>
            </w:pPr>
            <w:r>
              <w:rPr>
                <w:rFonts w:ascii="Franklin Gothic Book" w:hAnsi="Franklin Gothic Book"/>
                <w:bCs/>
                <w:color w:val="auto"/>
                <w:sz w:val="24"/>
                <w:szCs w:val="24"/>
              </w:rPr>
              <w:t>0.4163</w:t>
            </w:r>
          </w:p>
        </w:tc>
      </w:tr>
      <w:tr w:rsidR="002E0C63" w14:paraId="1063BA95" w14:textId="77777777" w:rsidTr="00D25055">
        <w:tc>
          <w:tcPr>
            <w:tcW w:w="4675" w:type="dxa"/>
          </w:tcPr>
          <w:p w14:paraId="61166104" w14:textId="77777777" w:rsidR="002E0C63" w:rsidRPr="003C3095" w:rsidRDefault="002E0C63"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Ranker + ReliefAttributeEval</w:t>
            </w:r>
          </w:p>
        </w:tc>
        <w:tc>
          <w:tcPr>
            <w:tcW w:w="4675" w:type="dxa"/>
          </w:tcPr>
          <w:p w14:paraId="3294C559" w14:textId="6A53C32E" w:rsidR="002E0C63" w:rsidRPr="003C3095" w:rsidRDefault="003C3095" w:rsidP="00D25055">
            <w:pPr>
              <w:spacing w:after="200"/>
              <w:jc w:val="center"/>
              <w:rPr>
                <w:rFonts w:ascii="Franklin Gothic Book" w:hAnsi="Franklin Gothic Book"/>
                <w:b/>
                <w:color w:val="008890" w:themeColor="accent1"/>
                <w:sz w:val="24"/>
                <w:szCs w:val="24"/>
              </w:rPr>
            </w:pPr>
            <w:r w:rsidRPr="003C3095">
              <w:rPr>
                <w:rFonts w:ascii="Franklin Gothic Book" w:hAnsi="Franklin Gothic Book"/>
                <w:b/>
                <w:color w:val="008890" w:themeColor="accent1"/>
                <w:sz w:val="24"/>
                <w:szCs w:val="24"/>
              </w:rPr>
              <w:t>0.4201</w:t>
            </w:r>
          </w:p>
        </w:tc>
      </w:tr>
    </w:tbl>
    <w:p w14:paraId="4DCB520A" w14:textId="45532D05" w:rsidR="003C3095" w:rsidRPr="002E0C63" w:rsidRDefault="003C3095" w:rsidP="00C357EE">
      <w:pPr>
        <w:spacing w:after="200" w:line="240" w:lineRule="auto"/>
        <w:rPr>
          <w:rFonts w:ascii="Franklin Gothic Book" w:hAnsi="Franklin Gothic Book"/>
          <w:bCs/>
          <w:color w:val="auto"/>
          <w:sz w:val="24"/>
          <w:szCs w:val="24"/>
        </w:rPr>
      </w:pPr>
    </w:p>
    <w:sectPr w:rsidR="003C3095" w:rsidRPr="002E0C63">
      <w:footerReference w:type="default" r:id="rId44"/>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502F3" w14:textId="77777777" w:rsidR="005E0242" w:rsidRDefault="005E0242">
      <w:pPr>
        <w:spacing w:after="0" w:line="240" w:lineRule="auto"/>
      </w:pPr>
      <w:r>
        <w:separator/>
      </w:r>
    </w:p>
  </w:endnote>
  <w:endnote w:type="continuationSeparator" w:id="0">
    <w:p w14:paraId="65C8745F" w14:textId="77777777" w:rsidR="005E0242" w:rsidRDefault="005E02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altName w:val="Franklin Gothic Demi Cond"/>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9BBC7"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28814CD1" wp14:editId="036CA3F4">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1403A879"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28814CD1" id="Oval 19" o:spid="_x0000_s1029"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bC7NwIAAK0EAAAOAAAAZHJzL2Uyb0RvYy54bWysVNtu2zAMfR+wfxD0vtoJsHYz4hRFig4D&#10;urVotw9QZCk2KosapcTOvn6UFLu7FHsY9iJQ1jkkDy9eXY69YQeFvgNb88VZyZmyEprO7mr+9cvN&#10;m3ec+SBsIwxYVfOj8vxy/frVanCVWkILplHIyIn11eBq3obgqqLwslW98GfglKVHDdiLQFfcFQ2K&#10;gbz3pliW5XkxADYOQSrv6et1fuTr5F9rJcOd1l4FZmpOuYV0Yjq38SzWK1HtULi2k6c0xD9k0YvO&#10;UtDZ1bUIgu2x+8NV30kEDzqcSegL0LqTKmkgNYvyNzWPrXAqaaHieDeXyf8/t/Lz4R5Z19R8yZkV&#10;PbXo7iAMW7yPpRmcrwjx6O4xivPuFuSTZxY2rbA7dYUIQ6tEQwktIr74hRAvnqhsO3yChjyLfYBU&#10;pVFjHx2SfjamZhznZqgxMEkf3y7Li5JaJunpZMcIoprIDn34oKBn0ag5wt42D9TwFEEcbn3I+AkX&#10;AxrLhppfnNPoJJiFm86YjDP2JCDmnLX7cDQq8x6UpjJRXstETAOqNgYZVYuUSalsyDWIUQgdaZqc&#10;z8TFS0Qzk07YSFNpcGdiTvWvEWdGigo2zOS+s4AvRW6epnR1xk/qs+bYvDBuR6pNNLfQHKmTCHmD&#10;aOPJaAG/czbQ9tTcf9sLVJyZj5amIa7aZOBkbCdDWEnUmsuAnOXLJuSl3Dvsdi35ztWycEUzo7vU&#10;yuc8TqnSTqSJOO1vXLqf7wn1/JdZ/wAAAP//AwBQSwMEFAAGAAgAAAAhAB5UFbLgAAAADAEAAA8A&#10;AABkcnMvZG93bnJldi54bWxMj0tPwzAQhO9I/AdrkbhRpxBKFeJUPBRxQhXlcXbjJU6J15Httim/&#10;ni0XuO3sjma/KRej68UOQ+w8KZhOMhBIjTcdtQreXuuLOYiYNBnde0IFB4ywqE5PSl0Yv6cX3K1S&#10;KziEYqEV2JSGQsrYWHQ6TvyAxLdPH5xOLEMrTdB7Dne9vMyymXS6I/5g9YAPFpuv1dZxyv27+Qj1&#10;91PdpcY+Lg+b2j1vlDo/G+9uQSQc058ZjviMDhUzrf2WTBQ962x+zWWSgqs8B3F0TGc3vFn/TjnI&#10;qpT/S1Q/AAAA//8DAFBLAQItABQABgAIAAAAIQC2gziS/gAAAOEBAAATAAAAAAAAAAAAAAAAAAAA&#10;AABbQ29udGVudF9UeXBlc10ueG1sUEsBAi0AFAAGAAgAAAAhADj9If/WAAAAlAEAAAsAAAAAAAAA&#10;AAAAAAAALwEAAF9yZWxzLy5yZWxzUEsBAi0AFAAGAAgAAAAhALh5sLs3AgAArQQAAA4AAAAAAAAA&#10;AAAAAAAALgIAAGRycy9lMm9Eb2MueG1sUEsBAi0AFAAGAAgAAAAhAB5UFbLgAAAADAEAAA8AAAAA&#10;AAAAAAAAAAAAkQQAAGRycy9kb3ducmV2LnhtbFBLBQYAAAAABAAEAPMAAACeBQAAAAA=&#10;" o:allowincell="f" fillcolor="white [3201]" stroked="f" strokeweight="6pt">
              <v:textbox inset="0,0,0,0">
                <w:txbxContent>
                  <w:p w14:paraId="1403A879"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45B5A493"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520B2" w14:textId="77777777" w:rsidR="005E0242" w:rsidRDefault="005E0242">
      <w:pPr>
        <w:spacing w:after="0" w:line="240" w:lineRule="auto"/>
      </w:pPr>
      <w:r>
        <w:separator/>
      </w:r>
    </w:p>
  </w:footnote>
  <w:footnote w:type="continuationSeparator" w:id="0">
    <w:p w14:paraId="3EB25E6C" w14:textId="77777777" w:rsidR="005E0242" w:rsidRDefault="005E02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abstractNum w:abstractNumId="5" w15:restartNumberingAfterBreak="0">
    <w:nsid w:val="530940F4"/>
    <w:multiLevelType w:val="hybridMultilevel"/>
    <w:tmpl w:val="6CD47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7C13"/>
    <w:rsid w:val="00032FBF"/>
    <w:rsid w:val="00074E8B"/>
    <w:rsid w:val="000C0017"/>
    <w:rsid w:val="000F1DCE"/>
    <w:rsid w:val="001258FA"/>
    <w:rsid w:val="0016270C"/>
    <w:rsid w:val="00170ABB"/>
    <w:rsid w:val="00203C63"/>
    <w:rsid w:val="00211FDA"/>
    <w:rsid w:val="00265F5E"/>
    <w:rsid w:val="00273B92"/>
    <w:rsid w:val="002E0C63"/>
    <w:rsid w:val="002F65A9"/>
    <w:rsid w:val="0033156F"/>
    <w:rsid w:val="00361701"/>
    <w:rsid w:val="00397C13"/>
    <w:rsid w:val="003B3056"/>
    <w:rsid w:val="003C3095"/>
    <w:rsid w:val="003D2F00"/>
    <w:rsid w:val="003F5594"/>
    <w:rsid w:val="004154B5"/>
    <w:rsid w:val="004534DB"/>
    <w:rsid w:val="00491A5D"/>
    <w:rsid w:val="004D17E3"/>
    <w:rsid w:val="004E4D8D"/>
    <w:rsid w:val="00502EE2"/>
    <w:rsid w:val="0051615D"/>
    <w:rsid w:val="00524BAA"/>
    <w:rsid w:val="00551C73"/>
    <w:rsid w:val="0055222B"/>
    <w:rsid w:val="00577A2F"/>
    <w:rsid w:val="005A5915"/>
    <w:rsid w:val="005B46FE"/>
    <w:rsid w:val="005C5BDA"/>
    <w:rsid w:val="005E0242"/>
    <w:rsid w:val="005E5FB1"/>
    <w:rsid w:val="00616989"/>
    <w:rsid w:val="006306E0"/>
    <w:rsid w:val="007527A6"/>
    <w:rsid w:val="007647E4"/>
    <w:rsid w:val="007719B8"/>
    <w:rsid w:val="007A6A55"/>
    <w:rsid w:val="007B346A"/>
    <w:rsid w:val="0081001E"/>
    <w:rsid w:val="008164B7"/>
    <w:rsid w:val="008D23C2"/>
    <w:rsid w:val="008E0788"/>
    <w:rsid w:val="0094297F"/>
    <w:rsid w:val="00942CE0"/>
    <w:rsid w:val="00962160"/>
    <w:rsid w:val="0096520C"/>
    <w:rsid w:val="009D3B02"/>
    <w:rsid w:val="00A362E1"/>
    <w:rsid w:val="00A5513E"/>
    <w:rsid w:val="00A66CD2"/>
    <w:rsid w:val="00A82A73"/>
    <w:rsid w:val="00AA1F13"/>
    <w:rsid w:val="00B12C58"/>
    <w:rsid w:val="00B33599"/>
    <w:rsid w:val="00B62977"/>
    <w:rsid w:val="00B70300"/>
    <w:rsid w:val="00B93FDF"/>
    <w:rsid w:val="00BB0743"/>
    <w:rsid w:val="00BC5723"/>
    <w:rsid w:val="00BD1E96"/>
    <w:rsid w:val="00C07C9C"/>
    <w:rsid w:val="00C34D86"/>
    <w:rsid w:val="00C357EE"/>
    <w:rsid w:val="00C77D65"/>
    <w:rsid w:val="00C80AFE"/>
    <w:rsid w:val="00CB4A4D"/>
    <w:rsid w:val="00CC5052"/>
    <w:rsid w:val="00CE4288"/>
    <w:rsid w:val="00CF5A3F"/>
    <w:rsid w:val="00D314B4"/>
    <w:rsid w:val="00D73345"/>
    <w:rsid w:val="00D868D1"/>
    <w:rsid w:val="00DA7C93"/>
    <w:rsid w:val="00DE6F3F"/>
    <w:rsid w:val="00E0736E"/>
    <w:rsid w:val="00E54BB9"/>
    <w:rsid w:val="00E707C0"/>
    <w:rsid w:val="00E70E4E"/>
    <w:rsid w:val="00EB3A4E"/>
    <w:rsid w:val="00EF0E81"/>
    <w:rsid w:val="00F07B0B"/>
    <w:rsid w:val="00F07EB5"/>
    <w:rsid w:val="00F1116F"/>
    <w:rsid w:val="00F14E9D"/>
    <w:rsid w:val="00F617E8"/>
    <w:rsid w:val="00F97B85"/>
    <w:rsid w:val="00FA1184"/>
    <w:rsid w:val="00FA7F52"/>
    <w:rsid w:val="00FC7DDE"/>
    <w:rsid w:val="00FD71E8"/>
    <w:rsid w:val="00FF09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389D706"/>
  <w15:docId w15:val="{2EDA79AA-1A46-46FA-ACBC-25537CCA8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C357EE"/>
    <w:pPr>
      <w:spacing w:line="259" w:lineRule="auto"/>
      <w:ind w:left="720"/>
      <w:contextualSpacing/>
    </w:pPr>
    <w:rPr>
      <w:rFonts w:eastAsiaTheme="minorEastAsia" w:cstheme="minorBidi"/>
      <w:color w:val="auto"/>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9183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yj19\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(Equity theme).dotx</Template>
  <TotalTime>2321</TotalTime>
  <Pages>40</Pages>
  <Words>2059</Words>
  <Characters>11740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Jerry1998 Yang</dc:creator>
  <cp:keywords/>
  <dc:description/>
  <cp:lastModifiedBy>Jerry1998 Yang</cp:lastModifiedBy>
  <cp:revision>11</cp:revision>
  <dcterms:created xsi:type="dcterms:W3CDTF">2021-07-18T21:23:00Z</dcterms:created>
  <dcterms:modified xsi:type="dcterms:W3CDTF">2021-07-21T05:28:00Z</dcterms:modified>
</cp:coreProperties>
</file>